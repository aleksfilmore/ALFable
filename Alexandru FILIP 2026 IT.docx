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28A2" w14:textId="1657E018" w:rsidR="002021A0" w:rsidRPr="007C21C9" w:rsidRDefault="00FE0572" w:rsidP="00293782">
      <w:pPr>
        <w:pStyle w:val="Graphicsanchor"/>
        <w:rPr>
          <w:b/>
          <w:bCs/>
        </w:rPr>
      </w:pPr>
      <w:r w:rsidRPr="00CE3F0D">
        <w:rPr>
          <w:noProof/>
        </w:rPr>
        <mc:AlternateContent>
          <mc:Choice Requires="wpg">
            <w:drawing>
              <wp:anchor distT="0" distB="0" distL="114300" distR="114300" simplePos="0" relativeHeight="251653136" behindDoc="1" locked="1" layoutInCell="1" allowOverlap="1" wp14:anchorId="038C638B" wp14:editId="581C1152">
                <wp:simplePos x="0" y="0"/>
                <wp:positionH relativeFrom="column">
                  <wp:posOffset>-457200</wp:posOffset>
                </wp:positionH>
                <wp:positionV relativeFrom="page">
                  <wp:posOffset>1038225</wp:posOffset>
                </wp:positionV>
                <wp:extent cx="7772400" cy="8997315"/>
                <wp:effectExtent l="0" t="0" r="19050" b="32385"/>
                <wp:wrapNone/>
                <wp:docPr id="71107095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8997315"/>
                          <a:chOff x="0" y="0"/>
                          <a:chExt cx="7772400" cy="8997696"/>
                        </a:xfrm>
                      </wpg:grpSpPr>
                      <wps:wsp>
                        <wps:cNvPr id="1709640877" name="Straight Connector 1709640877"/>
                        <wps:cNvCnPr/>
                        <wps:spPr>
                          <a:xfrm>
                            <a:off x="2348345" y="0"/>
                            <a:ext cx="0" cy="8997696"/>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03428260" name="Straight Connector 203428260"/>
                        <wps:cNvCnPr/>
                        <wps:spPr>
                          <a:xfrm flipH="1">
                            <a:off x="0" y="2031488"/>
                            <a:ext cx="7772400"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818101523" name="Straight Connector 1818101523"/>
                        <wps:cNvCnPr/>
                        <wps:spPr>
                          <a:xfrm flipH="1">
                            <a:off x="0" y="7116804"/>
                            <a:ext cx="2350008"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D7CF593" id="Group 14" o:spid="_x0000_s1026" alt="&quot;&quot;" style="position:absolute;margin-left:-36pt;margin-top:81.75pt;width:612pt;height:708.45pt;z-index:-251663344;mso-position-vertical-relative:page;mso-height-relative:margin" coordsize="77724,89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">
                <v:line id="Straight Connector 1709640877" o:spid="_x0000_s1027" style="position:absolute;visibility:visible;mso-wrap-style:square" from="23483,0" to="23483,89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" strokecolor="#bfbfbf [2412]">
                  <v:stroke joinstyle="miter"/>
                </v:line>
                <v:line id="Straight Connector 203428260" o:spid="_x0000_s1028" style="position:absolute;flip:x;visibility:visible;mso-wrap-style:square" from="0,20314" to="77724,20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" strokecolor="#bfbfbf [2412]">
                  <v:stroke joinstyle="miter"/>
                </v:line>
                <v:line id="Straight Connector 1818101523" o:spid="_x0000_s1029" style="position:absolute;flip:x;visibility:visible;mso-wrap-style:square" from="0,71168" to="23500,7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" strokecolor="#bfbfbf [2412]">
                  <v:stroke joinstyle="miter"/>
                </v:line>
                <w10:wrap anchory="page"/>
                <w10:anchorlock/>
              </v:group>
            </w:pict>
          </mc:Fallback>
        </mc:AlternateContent>
      </w:r>
      <w:r w:rsidR="0079613E" w:rsidRPr="00CE3F0D">
        <w:rPr>
          <w:rFonts w:ascii="Lato" w:hAnsi="Lato"/>
          <w:noProof/>
        </w:rPr>
        <mc:AlternateContent>
          <mc:Choice Requires="wpg">
            <w:drawing>
              <wp:anchor distT="0" distB="0" distL="114300" distR="114300" simplePos="0" relativeHeight="251677713" behindDoc="0" locked="1" layoutInCell="1" allowOverlap="1" wp14:anchorId="3C14041F" wp14:editId="2500277F">
                <wp:simplePos x="0" y="0"/>
                <wp:positionH relativeFrom="page">
                  <wp:posOffset>402590</wp:posOffset>
                </wp:positionH>
                <wp:positionV relativeFrom="page">
                  <wp:posOffset>1490345</wp:posOffset>
                </wp:positionV>
                <wp:extent cx="265176" cy="1399032"/>
                <wp:effectExtent l="0" t="0" r="1905" b="0"/>
                <wp:wrapNone/>
                <wp:docPr id="1560929206" name="Group 15" descr="Contact info icons"/>
                <wp:cNvGraphicFramePr/>
                <a:graphic xmlns:a="http://schemas.openxmlformats.org/drawingml/2006/main">
                  <a:graphicData uri="http://schemas.microsoft.com/office/word/2010/wordprocessingGroup">
                    <wpg:wgp>
                      <wpg:cNvGrpSpPr/>
                      <wpg:grpSpPr>
                        <a:xfrm>
                          <a:off x="0" y="0"/>
                          <a:ext cx="262387" cy="1399032"/>
                          <a:chOff x="1379" y="0"/>
                          <a:chExt cx="259497" cy="1398327"/>
                        </a:xfrm>
                      </wpg:grpSpPr>
                      <pic:pic xmlns:pic="http://schemas.openxmlformats.org/drawingml/2006/picture">
                        <pic:nvPicPr>
                          <pic:cNvPr id="1828898743" name="Graphic 30"/>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1379" y="0"/>
                            <a:ext cx="259497" cy="262255"/>
                          </a:xfrm>
                          <a:prstGeom prst="rect">
                            <a:avLst/>
                          </a:prstGeom>
                        </pic:spPr>
                      </pic:pic>
                      <pic:pic xmlns:pic="http://schemas.openxmlformats.org/drawingml/2006/picture">
                        <pic:nvPicPr>
                          <pic:cNvPr id="623333067" name="Graphic 31"/>
                          <pic:cNvPicPr>
                            <a:picLocks noChangeAspect="1"/>
                          </pic:cNvPicPr>
                        </pic:nvPicPr>
                        <pic:blipFill>
                          <a:blip r:embed="rId11">
                            <a:extLst>
                              <a:ext uri="{96DAC541-7B7A-43D3-8B79-37D633B846F1}">
                                <asvg:svgBlip xmlns:asvg="http://schemas.microsoft.com/office/drawing/2016/SVG/main" r:embed="rId12"/>
                              </a:ext>
                            </a:extLst>
                          </a:blip>
                          <a:srcRect/>
                          <a:stretch/>
                        </pic:blipFill>
                        <pic:spPr>
                          <a:xfrm>
                            <a:off x="1379" y="762000"/>
                            <a:ext cx="259497" cy="262255"/>
                          </a:xfrm>
                          <a:prstGeom prst="rect">
                            <a:avLst/>
                          </a:prstGeom>
                        </pic:spPr>
                      </pic:pic>
                      <pic:pic xmlns:pic="http://schemas.openxmlformats.org/drawingml/2006/picture">
                        <pic:nvPicPr>
                          <pic:cNvPr id="1956845722" name="Graphic 34"/>
                          <pic:cNvPicPr>
                            <a:picLocks noChangeAspect="1"/>
                          </pic:cNvPicPr>
                        </pic:nvPicPr>
                        <pic:blipFill>
                          <a:blip r:embed="rId13">
                            <a:extLst>
                              <a:ext uri="{96DAC541-7B7A-43D3-8B79-37D633B846F1}">
                                <asvg:svgBlip xmlns:asvg="http://schemas.microsoft.com/office/drawing/2016/SVG/main" r:embed="rId14"/>
                              </a:ext>
                            </a:extLst>
                          </a:blip>
                          <a:srcRect/>
                          <a:stretch/>
                        </pic:blipFill>
                        <pic:spPr>
                          <a:xfrm>
                            <a:off x="1379" y="381000"/>
                            <a:ext cx="259497" cy="262255"/>
                          </a:xfrm>
                          <a:prstGeom prst="rect">
                            <a:avLst/>
                          </a:prstGeom>
                        </pic:spPr>
                      </pic:pic>
                      <pic:pic xmlns:pic="http://schemas.openxmlformats.org/drawingml/2006/picture">
                        <pic:nvPicPr>
                          <pic:cNvPr id="618634123" name="Graphic 40"/>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1379" y="1136072"/>
                            <a:ext cx="259497"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B3AFF03" id="Group 15" o:spid="_x0000_s1026" alt="Contact info icons" style="position:absolute;margin-left:31.7pt;margin-top:117.35pt;width:20.9pt;height:110.15pt;z-index:251677713;mso-position-horizontal-relative:page;mso-position-vertical-relative:page;mso-width-relative:margin;mso-height-relative:margin" coordorigin="13" coordsize="2594,1398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left:13;width:2595;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">
                  <v:imagedata r:id="rId17" o:title=""/>
                </v:shape>
                <v:shape id="Graphic 31" o:spid="_x0000_s1028" type="#_x0000_t75" style="position:absolute;left:13;top:7620;width:2595;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">
                  <v:imagedata r:id="rId18" o:title=""/>
                </v:shape>
                <v:shape id="Graphic 34" o:spid="_x0000_s1029" type="#_x0000_t75" style="position:absolute;left:13;top:3810;width:2595;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">
                  <v:imagedata r:id="rId19" o:title=""/>
                </v:shape>
                <v:shape id="Graphic 40" o:spid="_x0000_s1030" type="#_x0000_t75" style="position:absolute;left:13;top:11360;width:2595;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">
                  <v:imagedata r:id="rId20" o:title=""/>
                </v:shape>
                <w10:wrap anchorx="page" anchory="page"/>
                <w10:anchorlock/>
              </v:group>
            </w:pict>
          </mc:Fallback>
        </mc:AlternateContent>
      </w:r>
      <w:r w:rsidR="00293782" w:rsidRPr="00CE3F0D">
        <w:rPr>
          <w:noProof/>
        </w:rPr>
        <mc:AlternateContent>
          <mc:Choice Requires="wps">
            <w:drawing>
              <wp:anchor distT="0" distB="0" distL="114300" distR="114300" simplePos="0" relativeHeight="251672593" behindDoc="0" locked="1" layoutInCell="1" allowOverlap="1" wp14:anchorId="75F9F4BF" wp14:editId="112F3B6D">
                <wp:simplePos x="0" y="0"/>
                <wp:positionH relativeFrom="column">
                  <wp:posOffset>248285</wp:posOffset>
                </wp:positionH>
                <wp:positionV relativeFrom="page">
                  <wp:posOffset>1885950</wp:posOffset>
                </wp:positionV>
                <wp:extent cx="1609090" cy="259080"/>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E186C5" w14:textId="685B5263" w:rsidR="00293782" w:rsidRPr="006A761A" w:rsidRDefault="008B6D5A" w:rsidP="00293782">
                            <w:pPr>
                              <w:rPr>
                                <w:rFonts w:ascii="FreightTextProBook-Regular" w:hAnsi="FreightTextProBook-Regular"/>
                                <w:sz w:val="22"/>
                                <w:szCs w:val="22"/>
                              </w:rPr>
                            </w:pPr>
                            <w:r w:rsidRPr="006A761A">
                              <w:rPr>
                                <w:rFonts w:ascii="FreightTextProBook-Regular" w:hAnsi="FreightTextProBook-Regular"/>
                                <w:sz w:val="22"/>
                                <w:szCs w:val="22"/>
                              </w:rPr>
                              <w:t>+32 456 891 427</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F9F4BF" id="_x0000_t202" coordsize="21600,21600" o:spt="202" path="m,l,21600r21600,l21600,xe">
                <v:stroke joinstyle="miter"/>
                <v:path gradientshapeok="t" o:connecttype="rect"/>
              </v:shapetype>
              <v:shape id="Text Box 25" o:spid="_x0000_s1026" type="#_x0000_t202" style="position:absolute;margin-left:19.55pt;margin-top:148.5pt;width:126.7pt;height:20.4pt;z-index:25167259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" filled="f" stroked="f">
                <v:textbox inset="1.2mm,,1mm">
                  <w:txbxContent>
                    <w:p w14:paraId="26E186C5" w14:textId="685B5263" w:rsidR="00293782" w:rsidRPr="006A761A" w:rsidRDefault="008B6D5A" w:rsidP="00293782">
                      <w:pPr>
                        <w:rPr>
                          <w:rFonts w:ascii="FreightTextProBook-Regular" w:hAnsi="FreightTextProBook-Regular"/>
                          <w:sz w:val="22"/>
                          <w:szCs w:val="22"/>
                        </w:rPr>
                      </w:pPr>
                      <w:r w:rsidRPr="006A761A">
                        <w:rPr>
                          <w:rFonts w:ascii="FreightTextProBook-Regular" w:hAnsi="FreightTextProBook-Regular"/>
                          <w:sz w:val="22"/>
                          <w:szCs w:val="22"/>
                        </w:rPr>
                        <w:t>+32 456 891 427</w:t>
                      </w:r>
                    </w:p>
                  </w:txbxContent>
                </v:textbox>
                <w10:wrap anchory="page"/>
                <w10:anchorlock/>
              </v:shape>
            </w:pict>
          </mc:Fallback>
        </mc:AlternateContent>
      </w:r>
      <w:r w:rsidR="00293782" w:rsidRPr="00CE3F0D">
        <w:rPr>
          <w:noProof/>
        </w:rPr>
        <mc:AlternateContent>
          <mc:Choice Requires="wps">
            <w:drawing>
              <wp:anchor distT="0" distB="0" distL="114300" distR="114300" simplePos="0" relativeHeight="251673617" behindDoc="0" locked="1" layoutInCell="1" allowOverlap="1" wp14:anchorId="5C0777C6" wp14:editId="258AC318">
                <wp:simplePos x="0" y="0"/>
                <wp:positionH relativeFrom="column">
                  <wp:posOffset>248285</wp:posOffset>
                </wp:positionH>
                <wp:positionV relativeFrom="page">
                  <wp:posOffset>2267585</wp:posOffset>
                </wp:positionV>
                <wp:extent cx="1609090" cy="2590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F7F3B4C" w14:textId="2F965158" w:rsidR="00293782" w:rsidRPr="00691BE0" w:rsidRDefault="008B6D5A" w:rsidP="00293782">
                            <w:pPr>
                              <w:rPr>
                                <w:rFonts w:ascii="FreightTextProBook-Regular" w:hAnsi="FreightTextProBook-Regular"/>
                                <w:sz w:val="22"/>
                                <w:szCs w:val="22"/>
                              </w:rPr>
                            </w:pPr>
                            <w:hyperlink r:id="rId21" w:history="1">
                              <w:r w:rsidRPr="00691BE0">
                                <w:rPr>
                                  <w:rStyle w:val="Hyperlink"/>
                                  <w:rFonts w:ascii="FreightTextProBook-Regular" w:hAnsi="FreightTextProBook-Regular"/>
                                  <w:sz w:val="22"/>
                                  <w:szCs w:val="22"/>
                                  <w:u w:val="none"/>
                                </w:rPr>
                                <w:t>alex_filip@me.com</w:t>
                              </w:r>
                            </w:hyperlink>
                            <w:r w:rsidRPr="00691BE0">
                              <w:rPr>
                                <w:rFonts w:ascii="FreightTextProBook-Regular" w:hAnsi="FreightTextProBook-Regular"/>
                                <w:sz w:val="22"/>
                                <w:szCs w:val="22"/>
                              </w:rPr>
                              <w:t xml:space="preserve"> </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777C6" id="Text Box 26" o:spid="_x0000_s1027" type="#_x0000_t202" style="position:absolute;margin-left:19.55pt;margin-top:178.55pt;width:126.7pt;height:20.4pt;z-index:25167361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" filled="f" stroked="f">
                <v:textbox inset="1.2mm,,1mm">
                  <w:txbxContent>
                    <w:p w14:paraId="3F7F3B4C" w14:textId="2F965158" w:rsidR="00293782" w:rsidRPr="00691BE0" w:rsidRDefault="008B6D5A" w:rsidP="00293782">
                      <w:pPr>
                        <w:rPr>
                          <w:rFonts w:ascii="FreightTextProBook-Regular" w:hAnsi="FreightTextProBook-Regular"/>
                          <w:sz w:val="22"/>
                          <w:szCs w:val="22"/>
                        </w:rPr>
                      </w:pPr>
                      <w:hyperlink r:id="rId22" w:history="1">
                        <w:r w:rsidRPr="00691BE0">
                          <w:rPr>
                            <w:rStyle w:val="Hyperlink"/>
                            <w:rFonts w:ascii="FreightTextProBook-Regular" w:hAnsi="FreightTextProBook-Regular"/>
                            <w:sz w:val="22"/>
                            <w:szCs w:val="22"/>
                            <w:u w:val="none"/>
                          </w:rPr>
                          <w:t>alex_filip@me.com</w:t>
                        </w:r>
                      </w:hyperlink>
                      <w:r w:rsidRPr="00691BE0">
                        <w:rPr>
                          <w:rFonts w:ascii="FreightTextProBook-Regular" w:hAnsi="FreightTextProBook-Regular"/>
                          <w:sz w:val="22"/>
                          <w:szCs w:val="22"/>
                        </w:rPr>
                        <w:t xml:space="preserve"> </w:t>
                      </w:r>
                    </w:p>
                  </w:txbxContent>
                </v:textbox>
                <w10:wrap anchory="page"/>
                <w10:anchorlock/>
              </v:shape>
            </w:pict>
          </mc:Fallback>
        </mc:AlternateContent>
      </w:r>
      <w:r w:rsidR="00293782" w:rsidRPr="00CE3F0D">
        <w:rPr>
          <w:noProof/>
        </w:rPr>
        <mc:AlternateContent>
          <mc:Choice Requires="wps">
            <w:drawing>
              <wp:anchor distT="0" distB="0" distL="114300" distR="114300" simplePos="0" relativeHeight="251674641" behindDoc="0" locked="1" layoutInCell="1" allowOverlap="1" wp14:anchorId="576B333A" wp14:editId="46992B29">
                <wp:simplePos x="0" y="0"/>
                <wp:positionH relativeFrom="column">
                  <wp:posOffset>250825</wp:posOffset>
                </wp:positionH>
                <wp:positionV relativeFrom="page">
                  <wp:posOffset>2649855</wp:posOffset>
                </wp:positionV>
                <wp:extent cx="1609090" cy="2667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609090" cy="2667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9A8325F" w14:textId="35C13CB1" w:rsidR="00293782" w:rsidRPr="009F0E73" w:rsidRDefault="008B6D5A" w:rsidP="00293782">
                            <w:pPr>
                              <w:rPr>
                                <w:rFonts w:ascii="FreightTextProBook-Regular" w:hAnsi="FreightTextProBook-Regular"/>
                                <w:szCs w:val="20"/>
                              </w:rPr>
                            </w:pPr>
                            <w:hyperlink r:id="rId23" w:history="1">
                              <w:r w:rsidRPr="009F0E73">
                                <w:rPr>
                                  <w:rStyle w:val="Hyperlink"/>
                                  <w:rFonts w:ascii="FreightTextProBook-Regular" w:hAnsi="FreightTextProBook-Regular"/>
                                  <w:szCs w:val="20"/>
                                </w:rPr>
                                <w:t>be.linkedin.com/in/alexfilip</w:t>
                              </w:r>
                            </w:hyperlink>
                            <w:r w:rsidRPr="009F0E73">
                              <w:rPr>
                                <w:rFonts w:ascii="FreightTextProBook-Regular" w:hAnsi="FreightTextProBook-Regular"/>
                                <w:szCs w:val="20"/>
                              </w:rPr>
                              <w:t xml:space="preserve"> </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B333A" id="Text Box 27" o:spid="_x0000_s1028" type="#_x0000_t202" style="position:absolute;margin-left:19.75pt;margin-top:208.65pt;width:126.7pt;height:21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" filled="f" stroked="f">
                <v:textbox inset="1.2mm,,1mm">
                  <w:txbxContent>
                    <w:p w14:paraId="59A8325F" w14:textId="35C13CB1" w:rsidR="00293782" w:rsidRPr="009F0E73" w:rsidRDefault="008B6D5A" w:rsidP="00293782">
                      <w:pPr>
                        <w:rPr>
                          <w:rFonts w:ascii="FreightTextProBook-Regular" w:hAnsi="FreightTextProBook-Regular"/>
                          <w:szCs w:val="20"/>
                        </w:rPr>
                      </w:pPr>
                      <w:hyperlink r:id="rId24" w:history="1">
                        <w:r w:rsidRPr="009F0E73">
                          <w:rPr>
                            <w:rStyle w:val="Hyperlink"/>
                            <w:rFonts w:ascii="FreightTextProBook-Regular" w:hAnsi="FreightTextProBook-Regular"/>
                            <w:szCs w:val="20"/>
                          </w:rPr>
                          <w:t>be.linkedin.com/in/alexfilip</w:t>
                        </w:r>
                      </w:hyperlink>
                      <w:r w:rsidRPr="009F0E73">
                        <w:rPr>
                          <w:rFonts w:ascii="FreightTextProBook-Regular" w:hAnsi="FreightTextProBook-Regular"/>
                          <w:szCs w:val="20"/>
                        </w:rPr>
                        <w:t xml:space="preserve"> </w:t>
                      </w:r>
                    </w:p>
                  </w:txbxContent>
                </v:textbox>
                <w10:wrap anchory="page"/>
                <w10:anchorlock/>
              </v:shape>
            </w:pict>
          </mc:Fallback>
        </mc:AlternateContent>
      </w:r>
      <w:r w:rsidR="00293782" w:rsidRPr="00CE3F0D">
        <w:rPr>
          <w:noProof/>
        </w:rPr>
        <mc:AlternateContent>
          <mc:Choice Requires="wps">
            <w:drawing>
              <wp:anchor distT="0" distB="0" distL="114300" distR="114300" simplePos="0" relativeHeight="251675665" behindDoc="0" locked="1" layoutInCell="1" allowOverlap="1" wp14:anchorId="7D199DBB" wp14:editId="5AC506F8">
                <wp:simplePos x="0" y="0"/>
                <wp:positionH relativeFrom="column">
                  <wp:posOffset>248285</wp:posOffset>
                </wp:positionH>
                <wp:positionV relativeFrom="page">
                  <wp:posOffset>1501140</wp:posOffset>
                </wp:positionV>
                <wp:extent cx="1609090" cy="25971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160909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B7BD3DB" w14:textId="1A1F15C4" w:rsidR="00293782" w:rsidRPr="009F0E73" w:rsidRDefault="00BE5DA1" w:rsidP="00293782">
                            <w:pPr>
                              <w:rPr>
                                <w:rFonts w:ascii="FreightTextProBook-Regular" w:hAnsi="FreightTextProBook-Regular"/>
                                <w:szCs w:val="20"/>
                              </w:rPr>
                            </w:pPr>
                            <w:r w:rsidRPr="009F0E73">
                              <w:rPr>
                                <w:rFonts w:ascii="FreightTextProBook-Regular" w:hAnsi="FreightTextProBook-Regular"/>
                                <w:szCs w:val="20"/>
                              </w:rPr>
                              <w:t>BRUSSELS, BELGIUM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99DBB" id="Text Box 29" o:spid="_x0000_s1029" type="#_x0000_t202" style="position:absolute;margin-left:19.55pt;margin-top:118.2pt;width:126.7pt;height:20.45pt;z-index:2516756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" filled="f" stroked="f">
                <v:textbox inset="1.2mm,,1mm">
                  <w:txbxContent>
                    <w:p w14:paraId="5B7BD3DB" w14:textId="1A1F15C4" w:rsidR="00293782" w:rsidRPr="009F0E73" w:rsidRDefault="00BE5DA1" w:rsidP="00293782">
                      <w:pPr>
                        <w:rPr>
                          <w:rFonts w:ascii="FreightTextProBook-Regular" w:hAnsi="FreightTextProBook-Regular"/>
                          <w:szCs w:val="20"/>
                        </w:rPr>
                      </w:pPr>
                      <w:r w:rsidRPr="009F0E73">
                        <w:rPr>
                          <w:rFonts w:ascii="FreightTextProBook-Regular" w:hAnsi="FreightTextProBook-Regular"/>
                          <w:szCs w:val="20"/>
                        </w:rPr>
                        <w:t>BRUSSELS, BELGIUM</w:t>
                      </w:r>
                    </w:p>
                  </w:txbxContent>
                </v:textbox>
                <w10:wrap anchory="page"/>
                <w10:anchorlock/>
              </v:shape>
            </w:pict>
          </mc:Fallback>
        </mc:AlternateContent>
      </w:r>
      <w:r w:rsidR="002021A0" w:rsidRPr="00CE3F0D">
        <w:rPr>
          <w:noProof/>
        </w:rPr>
        <mc:AlternateContent>
          <mc:Choice Requires="wps">
            <w:drawing>
              <wp:anchor distT="0" distB="0" distL="114300" distR="114300" simplePos="0" relativeHeight="251663377" behindDoc="0" locked="1" layoutInCell="1" allowOverlap="1" wp14:anchorId="53A931A2" wp14:editId="1E64E262">
                <wp:simplePos x="0" y="0"/>
                <wp:positionH relativeFrom="page">
                  <wp:posOffset>390525</wp:posOffset>
                </wp:positionH>
                <wp:positionV relativeFrom="page">
                  <wp:posOffset>3162300</wp:posOffset>
                </wp:positionV>
                <wp:extent cx="1969770" cy="48958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969770" cy="48958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E406EC" w14:textId="77777777" w:rsidR="0079613E" w:rsidRPr="001563CE" w:rsidRDefault="0079613E" w:rsidP="00950A2B">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Expertise</w:t>
                            </w:r>
                          </w:p>
                          <w:p w14:paraId="38FA3BF7" w14:textId="77777777" w:rsidR="007B14CE" w:rsidRPr="0048085A" w:rsidRDefault="007B14CE" w:rsidP="007B14CE">
                            <w:pPr>
                              <w:pStyle w:val="Heading3"/>
                              <w:ind w:left="360" w:firstLine="0"/>
                              <w:rPr>
                                <w:i w:val="0"/>
                                <w:iCs w:val="0"/>
                                <w:sz w:val="12"/>
                                <w:szCs w:val="12"/>
                              </w:rPr>
                            </w:pPr>
                          </w:p>
                          <w:p w14:paraId="37D8B0B2" w14:textId="6F1CA531" w:rsidR="00EB0CC8" w:rsidRPr="007B14CE" w:rsidRDefault="004F5E03" w:rsidP="00A659F3">
                            <w:pPr>
                              <w:pStyle w:val="Heading3"/>
                              <w:numPr>
                                <w:ilvl w:val="0"/>
                                <w:numId w:val="21"/>
                              </w:numPr>
                              <w:rPr>
                                <w:i w:val="0"/>
                                <w:iCs w:val="0"/>
                              </w:rPr>
                            </w:pPr>
                            <w:r w:rsidRPr="007B14CE">
                              <w:rPr>
                                <w:i w:val="0"/>
                                <w:iCs w:val="0"/>
                              </w:rPr>
                              <w:t xml:space="preserve">Corporate and strategic </w:t>
                            </w:r>
                            <w:r w:rsidR="00EB0CC8" w:rsidRPr="007B14CE">
                              <w:rPr>
                                <w:i w:val="0"/>
                                <w:iCs w:val="0"/>
                              </w:rPr>
                              <w:t>communications</w:t>
                            </w:r>
                          </w:p>
                          <w:p w14:paraId="2E3CD9D8" w14:textId="16FFE75B" w:rsidR="00EB0CC8" w:rsidRPr="007B14CE" w:rsidRDefault="004F5E03" w:rsidP="00A659F3">
                            <w:pPr>
                              <w:pStyle w:val="Heading3"/>
                              <w:numPr>
                                <w:ilvl w:val="0"/>
                                <w:numId w:val="21"/>
                              </w:numPr>
                              <w:rPr>
                                <w:i w:val="0"/>
                                <w:iCs w:val="0"/>
                              </w:rPr>
                            </w:pPr>
                            <w:r w:rsidRPr="007B14CE">
                              <w:rPr>
                                <w:i w:val="0"/>
                                <w:iCs w:val="0"/>
                              </w:rPr>
                              <w:t xml:space="preserve">Global and multi-market </w:t>
                            </w:r>
                            <w:r w:rsidR="00EB0CC8" w:rsidRPr="007B14CE">
                              <w:rPr>
                                <w:i w:val="0"/>
                                <w:iCs w:val="0"/>
                              </w:rPr>
                              <w:t>communications</w:t>
                            </w:r>
                          </w:p>
                          <w:p w14:paraId="78D845E9" w14:textId="725B4667" w:rsidR="00EB0CC8" w:rsidRPr="007B14CE" w:rsidRDefault="00EB0CC8" w:rsidP="00A659F3">
                            <w:pPr>
                              <w:pStyle w:val="Heading3"/>
                              <w:numPr>
                                <w:ilvl w:val="0"/>
                                <w:numId w:val="21"/>
                              </w:numPr>
                              <w:rPr>
                                <w:i w:val="0"/>
                                <w:iCs w:val="0"/>
                              </w:rPr>
                            </w:pPr>
                            <w:r w:rsidRPr="007B14CE">
                              <w:rPr>
                                <w:i w:val="0"/>
                                <w:iCs w:val="0"/>
                              </w:rPr>
                              <w:t>R</w:t>
                            </w:r>
                            <w:r w:rsidR="004F5E03" w:rsidRPr="007B14CE">
                              <w:rPr>
                                <w:i w:val="0"/>
                                <w:iCs w:val="0"/>
                              </w:rPr>
                              <w:t xml:space="preserve">eputation </w:t>
                            </w:r>
                            <w:r w:rsidRPr="007B14CE">
                              <w:rPr>
                                <w:i w:val="0"/>
                                <w:iCs w:val="0"/>
                              </w:rPr>
                              <w:t>management</w:t>
                            </w:r>
                          </w:p>
                          <w:p w14:paraId="6736EB5F" w14:textId="77777777" w:rsidR="00F40B6B" w:rsidRDefault="004F5E03" w:rsidP="006B1AF6">
                            <w:pPr>
                              <w:pStyle w:val="Heading3"/>
                              <w:numPr>
                                <w:ilvl w:val="0"/>
                                <w:numId w:val="21"/>
                              </w:numPr>
                              <w:rPr>
                                <w:i w:val="0"/>
                                <w:iCs w:val="0"/>
                              </w:rPr>
                            </w:pPr>
                            <w:r w:rsidRPr="00F40B6B">
                              <w:rPr>
                                <w:i w:val="0"/>
                                <w:iCs w:val="0"/>
                              </w:rPr>
                              <w:t xml:space="preserve">Executive communication </w:t>
                            </w:r>
                          </w:p>
                          <w:p w14:paraId="70E1D499" w14:textId="6DF83C87" w:rsidR="00EB0CC8" w:rsidRPr="00F40B6B" w:rsidRDefault="004F5E03" w:rsidP="006B1AF6">
                            <w:pPr>
                              <w:pStyle w:val="Heading3"/>
                              <w:numPr>
                                <w:ilvl w:val="0"/>
                                <w:numId w:val="21"/>
                              </w:numPr>
                              <w:rPr>
                                <w:i w:val="0"/>
                                <w:iCs w:val="0"/>
                              </w:rPr>
                            </w:pPr>
                            <w:r w:rsidRPr="00F40B6B">
                              <w:rPr>
                                <w:i w:val="0"/>
                                <w:iCs w:val="0"/>
                              </w:rPr>
                              <w:t xml:space="preserve">Crisis and issues </w:t>
                            </w:r>
                            <w:r w:rsidR="00EB0CC8" w:rsidRPr="00F40B6B">
                              <w:rPr>
                                <w:i w:val="0"/>
                                <w:iCs w:val="0"/>
                              </w:rPr>
                              <w:t>management</w:t>
                            </w:r>
                          </w:p>
                          <w:p w14:paraId="50485FA6" w14:textId="6715348D" w:rsidR="00EB0CC8" w:rsidRPr="007B14CE" w:rsidRDefault="004F5E03" w:rsidP="00A659F3">
                            <w:pPr>
                              <w:pStyle w:val="Heading3"/>
                              <w:numPr>
                                <w:ilvl w:val="0"/>
                                <w:numId w:val="21"/>
                              </w:numPr>
                              <w:rPr>
                                <w:i w:val="0"/>
                                <w:iCs w:val="0"/>
                              </w:rPr>
                            </w:pPr>
                            <w:r w:rsidRPr="007B14CE">
                              <w:rPr>
                                <w:i w:val="0"/>
                                <w:iCs w:val="0"/>
                              </w:rPr>
                              <w:t xml:space="preserve">Change and transformation </w:t>
                            </w:r>
                            <w:r w:rsidR="00EB0CC8" w:rsidRPr="007B14CE">
                              <w:rPr>
                                <w:i w:val="0"/>
                                <w:iCs w:val="0"/>
                              </w:rPr>
                              <w:t>communications</w:t>
                            </w:r>
                          </w:p>
                          <w:p w14:paraId="6B27514A" w14:textId="74C231B0" w:rsidR="00EB0CC8" w:rsidRPr="007B14CE" w:rsidRDefault="004F5E03" w:rsidP="00A659F3">
                            <w:pPr>
                              <w:pStyle w:val="Heading3"/>
                              <w:numPr>
                                <w:ilvl w:val="0"/>
                                <w:numId w:val="21"/>
                              </w:numPr>
                              <w:rPr>
                                <w:i w:val="0"/>
                                <w:iCs w:val="0"/>
                              </w:rPr>
                            </w:pPr>
                            <w:r w:rsidRPr="007B14CE">
                              <w:rPr>
                                <w:i w:val="0"/>
                                <w:iCs w:val="0"/>
                              </w:rPr>
                              <w:t xml:space="preserve">Internal communications and </w:t>
                            </w:r>
                            <w:r w:rsidR="00EB0CC8" w:rsidRPr="007B14CE">
                              <w:rPr>
                                <w:i w:val="0"/>
                                <w:iCs w:val="0"/>
                              </w:rPr>
                              <w:t>culture</w:t>
                            </w:r>
                          </w:p>
                          <w:p w14:paraId="1C22C61F" w14:textId="1C534A35" w:rsidR="00EB0CC8" w:rsidRPr="007B14CE" w:rsidRDefault="004F5E03" w:rsidP="00A659F3">
                            <w:pPr>
                              <w:pStyle w:val="Heading3"/>
                              <w:numPr>
                                <w:ilvl w:val="0"/>
                                <w:numId w:val="21"/>
                              </w:numPr>
                              <w:rPr>
                                <w:i w:val="0"/>
                                <w:iCs w:val="0"/>
                              </w:rPr>
                            </w:pPr>
                            <w:r w:rsidRPr="007B14CE">
                              <w:rPr>
                                <w:i w:val="0"/>
                                <w:iCs w:val="0"/>
                              </w:rPr>
                              <w:t>Stakeholder engagement (institutional, media, partners</w:t>
                            </w:r>
                            <w:r w:rsidR="00EB0CC8" w:rsidRPr="007B14CE">
                              <w:rPr>
                                <w:i w:val="0"/>
                                <w:iCs w:val="0"/>
                              </w:rPr>
                              <w:t>)</w:t>
                            </w:r>
                          </w:p>
                          <w:p w14:paraId="06BF1EF6" w14:textId="77777777" w:rsidR="003321AE" w:rsidRPr="007B14CE" w:rsidRDefault="004F5E03" w:rsidP="00A659F3">
                            <w:pPr>
                              <w:pStyle w:val="Heading3"/>
                              <w:numPr>
                                <w:ilvl w:val="0"/>
                                <w:numId w:val="21"/>
                              </w:numPr>
                              <w:rPr>
                                <w:i w:val="0"/>
                                <w:iCs w:val="0"/>
                              </w:rPr>
                            </w:pPr>
                            <w:r w:rsidRPr="007B14CE">
                              <w:rPr>
                                <w:i w:val="0"/>
                                <w:iCs w:val="0"/>
                              </w:rPr>
                              <w:t>Media relations</w:t>
                            </w:r>
                          </w:p>
                          <w:p w14:paraId="1C1274FA" w14:textId="1AF366E5" w:rsidR="003321AE" w:rsidRPr="007B14CE" w:rsidRDefault="004F5E03" w:rsidP="00A659F3">
                            <w:pPr>
                              <w:pStyle w:val="Heading3"/>
                              <w:numPr>
                                <w:ilvl w:val="0"/>
                                <w:numId w:val="21"/>
                              </w:numPr>
                              <w:rPr>
                                <w:i w:val="0"/>
                                <w:iCs w:val="0"/>
                              </w:rPr>
                            </w:pPr>
                            <w:r w:rsidRPr="007B14CE">
                              <w:rPr>
                                <w:i w:val="0"/>
                                <w:iCs w:val="0"/>
                              </w:rPr>
                              <w:t>Brand positioning and narrative strategy</w:t>
                            </w:r>
                          </w:p>
                          <w:p w14:paraId="0240A3FB" w14:textId="4B173525" w:rsidR="00EB0CC8" w:rsidRPr="007B14CE" w:rsidRDefault="004F5E03" w:rsidP="00A659F3">
                            <w:pPr>
                              <w:pStyle w:val="Heading3"/>
                              <w:numPr>
                                <w:ilvl w:val="0"/>
                                <w:numId w:val="21"/>
                              </w:numPr>
                              <w:rPr>
                                <w:i w:val="0"/>
                                <w:iCs w:val="0"/>
                              </w:rPr>
                            </w:pPr>
                            <w:r w:rsidRPr="007B14CE">
                              <w:rPr>
                                <w:i w:val="0"/>
                                <w:iCs w:val="0"/>
                              </w:rPr>
                              <w:t xml:space="preserve">Thought </w:t>
                            </w:r>
                            <w:r w:rsidR="0010098B">
                              <w:rPr>
                                <w:i w:val="0"/>
                                <w:iCs w:val="0"/>
                              </w:rPr>
                              <w:t>L</w:t>
                            </w:r>
                            <w:r w:rsidR="00EB0CC8" w:rsidRPr="007B14CE">
                              <w:rPr>
                                <w:i w:val="0"/>
                                <w:iCs w:val="0"/>
                              </w:rPr>
                              <w:t>eadership</w:t>
                            </w:r>
                          </w:p>
                          <w:p w14:paraId="2B50F7BA" w14:textId="6B7DAF55" w:rsidR="00695566" w:rsidRDefault="004F5E03" w:rsidP="00A659F3">
                            <w:pPr>
                              <w:pStyle w:val="Heading3"/>
                              <w:numPr>
                                <w:ilvl w:val="0"/>
                                <w:numId w:val="21"/>
                              </w:numPr>
                              <w:rPr>
                                <w:i w:val="0"/>
                                <w:iCs w:val="0"/>
                              </w:rPr>
                            </w:pPr>
                            <w:r w:rsidRPr="007B14CE">
                              <w:rPr>
                                <w:i w:val="0"/>
                                <w:iCs w:val="0"/>
                              </w:rPr>
                              <w:t>Digital</w:t>
                            </w:r>
                            <w:r w:rsidR="003321AE" w:rsidRPr="007B14CE">
                              <w:rPr>
                                <w:i w:val="0"/>
                                <w:iCs w:val="0"/>
                              </w:rPr>
                              <w:t>,</w:t>
                            </w:r>
                            <w:r w:rsidRPr="007B14CE">
                              <w:rPr>
                                <w:i w:val="0"/>
                                <w:iCs w:val="0"/>
                              </w:rPr>
                              <w:t xml:space="preserve"> </w:t>
                            </w:r>
                            <w:r w:rsidR="00F40B6B">
                              <w:rPr>
                                <w:i w:val="0"/>
                                <w:iCs w:val="0"/>
                              </w:rPr>
                              <w:t>Social</w:t>
                            </w:r>
                          </w:p>
                          <w:p w14:paraId="03370B63" w14:textId="7CDB6572" w:rsidR="00F40B6B" w:rsidRPr="00F40B6B" w:rsidRDefault="00F40B6B" w:rsidP="00F40B6B">
                            <w:pPr>
                              <w:pStyle w:val="Heading3"/>
                              <w:numPr>
                                <w:ilvl w:val="0"/>
                                <w:numId w:val="21"/>
                              </w:numPr>
                              <w:rPr>
                                <w:i w:val="0"/>
                                <w:iCs w:val="0"/>
                              </w:rPr>
                            </w:pPr>
                            <w:r w:rsidRPr="00F40B6B">
                              <w:rPr>
                                <w:i w:val="0"/>
                                <w:iCs w:val="0"/>
                              </w:rPr>
                              <w:t xml:space="preserve">AI </w:t>
                            </w:r>
                            <w:r w:rsidR="0010098B">
                              <w:rPr>
                                <w:i w:val="0"/>
                                <w:iCs w:val="0"/>
                              </w:rPr>
                              <w:t>Adoption</w:t>
                            </w:r>
                            <w:r w:rsidRPr="00F40B6B">
                              <w:rPr>
                                <w:i w:val="0"/>
                                <w:iCs w:val="0"/>
                              </w:rPr>
                              <w:t xml:space="preserve"> Strategy</w:t>
                            </w:r>
                          </w:p>
                          <w:p w14:paraId="1609A02A" w14:textId="1E4FEE34" w:rsidR="00F40B6B" w:rsidRPr="00F40B6B" w:rsidRDefault="00F40B6B" w:rsidP="00F40B6B">
                            <w:pPr>
                              <w:pStyle w:val="Heading3"/>
                              <w:numPr>
                                <w:ilvl w:val="0"/>
                                <w:numId w:val="21"/>
                              </w:numPr>
                              <w:rPr>
                                <w:i w:val="0"/>
                                <w:iCs w:val="0"/>
                              </w:rPr>
                            </w:pPr>
                            <w:r w:rsidRPr="00F40B6B">
                              <w:rPr>
                                <w:i w:val="0"/>
                                <w:iCs w:val="0"/>
                              </w:rPr>
                              <w:t>AI Content Systems</w:t>
                            </w:r>
                          </w:p>
                          <w:p w14:paraId="22E1644F" w14:textId="59D290EE" w:rsidR="00695566" w:rsidRPr="007B14CE" w:rsidRDefault="004F5E03" w:rsidP="00A659F3">
                            <w:pPr>
                              <w:pStyle w:val="Heading3"/>
                              <w:numPr>
                                <w:ilvl w:val="0"/>
                                <w:numId w:val="21"/>
                              </w:numPr>
                              <w:rPr>
                                <w:i w:val="0"/>
                                <w:iCs w:val="0"/>
                              </w:rPr>
                            </w:pPr>
                            <w:r w:rsidRPr="007B14CE">
                              <w:rPr>
                                <w:i w:val="0"/>
                                <w:iCs w:val="0"/>
                              </w:rPr>
                              <w:t xml:space="preserve">KPIs, Team </w:t>
                            </w:r>
                            <w:r w:rsidR="003321AE" w:rsidRPr="007B14CE">
                              <w:rPr>
                                <w:i w:val="0"/>
                                <w:iCs w:val="0"/>
                              </w:rPr>
                              <w:t>leadership</w:t>
                            </w:r>
                          </w:p>
                          <w:p w14:paraId="4B88D178" w14:textId="41C964B1" w:rsidR="00D160A6" w:rsidRPr="007B14CE" w:rsidRDefault="004F5E03" w:rsidP="00A659F3">
                            <w:pPr>
                              <w:pStyle w:val="Heading3"/>
                              <w:numPr>
                                <w:ilvl w:val="0"/>
                                <w:numId w:val="21"/>
                              </w:numPr>
                              <w:rPr>
                                <w:i w:val="0"/>
                                <w:iCs w:val="0"/>
                              </w:rPr>
                            </w:pPr>
                            <w:r w:rsidRPr="007B14CE">
                              <w:rPr>
                                <w:i w:val="0"/>
                                <w:iCs w:val="0"/>
                              </w:rPr>
                              <w:t>Agency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931A2" id="Text Box 12" o:spid="_x0000_s1030" type="#_x0000_t202" style="position:absolute;margin-left:30.75pt;margin-top:249pt;width:155.1pt;height:385.5pt;z-index:25166337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" filled="f" stroked="f">
                <v:textbox>
                  <w:txbxContent>
                    <w:p w14:paraId="6DE406EC" w14:textId="77777777" w:rsidR="0079613E" w:rsidRPr="001563CE" w:rsidRDefault="0079613E" w:rsidP="00950A2B">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Expertise</w:t>
                      </w:r>
                    </w:p>
                    <w:p w14:paraId="38FA3BF7" w14:textId="77777777" w:rsidR="007B14CE" w:rsidRPr="0048085A" w:rsidRDefault="007B14CE" w:rsidP="007B14CE">
                      <w:pPr>
                        <w:pStyle w:val="Heading3"/>
                        <w:ind w:left="360" w:firstLine="0"/>
                        <w:rPr>
                          <w:i w:val="0"/>
                          <w:iCs w:val="0"/>
                          <w:sz w:val="12"/>
                          <w:szCs w:val="12"/>
                        </w:rPr>
                      </w:pPr>
                    </w:p>
                    <w:p w14:paraId="37D8B0B2" w14:textId="6F1CA531" w:rsidR="00EB0CC8" w:rsidRPr="007B14CE" w:rsidRDefault="004F5E03" w:rsidP="00A659F3">
                      <w:pPr>
                        <w:pStyle w:val="Heading3"/>
                        <w:numPr>
                          <w:ilvl w:val="0"/>
                          <w:numId w:val="21"/>
                        </w:numPr>
                        <w:rPr>
                          <w:i w:val="0"/>
                          <w:iCs w:val="0"/>
                        </w:rPr>
                      </w:pPr>
                      <w:r w:rsidRPr="007B14CE">
                        <w:rPr>
                          <w:i w:val="0"/>
                          <w:iCs w:val="0"/>
                        </w:rPr>
                        <w:t xml:space="preserve">Corporate and strategic </w:t>
                      </w:r>
                      <w:r w:rsidR="00EB0CC8" w:rsidRPr="007B14CE">
                        <w:rPr>
                          <w:i w:val="0"/>
                          <w:iCs w:val="0"/>
                        </w:rPr>
                        <w:t>communications</w:t>
                      </w:r>
                    </w:p>
                    <w:p w14:paraId="2E3CD9D8" w14:textId="16FFE75B" w:rsidR="00EB0CC8" w:rsidRPr="007B14CE" w:rsidRDefault="004F5E03" w:rsidP="00A659F3">
                      <w:pPr>
                        <w:pStyle w:val="Heading3"/>
                        <w:numPr>
                          <w:ilvl w:val="0"/>
                          <w:numId w:val="21"/>
                        </w:numPr>
                        <w:rPr>
                          <w:i w:val="0"/>
                          <w:iCs w:val="0"/>
                        </w:rPr>
                      </w:pPr>
                      <w:r w:rsidRPr="007B14CE">
                        <w:rPr>
                          <w:i w:val="0"/>
                          <w:iCs w:val="0"/>
                        </w:rPr>
                        <w:t xml:space="preserve">Global and multi-market </w:t>
                      </w:r>
                      <w:r w:rsidR="00EB0CC8" w:rsidRPr="007B14CE">
                        <w:rPr>
                          <w:i w:val="0"/>
                          <w:iCs w:val="0"/>
                        </w:rPr>
                        <w:t>communications</w:t>
                      </w:r>
                    </w:p>
                    <w:p w14:paraId="78D845E9" w14:textId="725B4667" w:rsidR="00EB0CC8" w:rsidRPr="007B14CE" w:rsidRDefault="00EB0CC8" w:rsidP="00A659F3">
                      <w:pPr>
                        <w:pStyle w:val="Heading3"/>
                        <w:numPr>
                          <w:ilvl w:val="0"/>
                          <w:numId w:val="21"/>
                        </w:numPr>
                        <w:rPr>
                          <w:i w:val="0"/>
                          <w:iCs w:val="0"/>
                        </w:rPr>
                      </w:pPr>
                      <w:r w:rsidRPr="007B14CE">
                        <w:rPr>
                          <w:i w:val="0"/>
                          <w:iCs w:val="0"/>
                        </w:rPr>
                        <w:t>R</w:t>
                      </w:r>
                      <w:r w:rsidR="004F5E03" w:rsidRPr="007B14CE">
                        <w:rPr>
                          <w:i w:val="0"/>
                          <w:iCs w:val="0"/>
                        </w:rPr>
                        <w:t xml:space="preserve">eputation </w:t>
                      </w:r>
                      <w:r w:rsidRPr="007B14CE">
                        <w:rPr>
                          <w:i w:val="0"/>
                          <w:iCs w:val="0"/>
                        </w:rPr>
                        <w:t>management</w:t>
                      </w:r>
                    </w:p>
                    <w:p w14:paraId="6736EB5F" w14:textId="77777777" w:rsidR="00F40B6B" w:rsidRDefault="004F5E03" w:rsidP="006B1AF6">
                      <w:pPr>
                        <w:pStyle w:val="Heading3"/>
                        <w:numPr>
                          <w:ilvl w:val="0"/>
                          <w:numId w:val="21"/>
                        </w:numPr>
                        <w:rPr>
                          <w:i w:val="0"/>
                          <w:iCs w:val="0"/>
                        </w:rPr>
                      </w:pPr>
                      <w:r w:rsidRPr="00F40B6B">
                        <w:rPr>
                          <w:i w:val="0"/>
                          <w:iCs w:val="0"/>
                        </w:rPr>
                        <w:t xml:space="preserve">Executive communication </w:t>
                      </w:r>
                    </w:p>
                    <w:p w14:paraId="70E1D499" w14:textId="6DF83C87" w:rsidR="00EB0CC8" w:rsidRPr="00F40B6B" w:rsidRDefault="004F5E03" w:rsidP="006B1AF6">
                      <w:pPr>
                        <w:pStyle w:val="Heading3"/>
                        <w:numPr>
                          <w:ilvl w:val="0"/>
                          <w:numId w:val="21"/>
                        </w:numPr>
                        <w:rPr>
                          <w:i w:val="0"/>
                          <w:iCs w:val="0"/>
                        </w:rPr>
                      </w:pPr>
                      <w:r w:rsidRPr="00F40B6B">
                        <w:rPr>
                          <w:i w:val="0"/>
                          <w:iCs w:val="0"/>
                        </w:rPr>
                        <w:t xml:space="preserve">Crisis and issues </w:t>
                      </w:r>
                      <w:r w:rsidR="00EB0CC8" w:rsidRPr="00F40B6B">
                        <w:rPr>
                          <w:i w:val="0"/>
                          <w:iCs w:val="0"/>
                        </w:rPr>
                        <w:t>management</w:t>
                      </w:r>
                    </w:p>
                    <w:p w14:paraId="50485FA6" w14:textId="6715348D" w:rsidR="00EB0CC8" w:rsidRPr="007B14CE" w:rsidRDefault="004F5E03" w:rsidP="00A659F3">
                      <w:pPr>
                        <w:pStyle w:val="Heading3"/>
                        <w:numPr>
                          <w:ilvl w:val="0"/>
                          <w:numId w:val="21"/>
                        </w:numPr>
                        <w:rPr>
                          <w:i w:val="0"/>
                          <w:iCs w:val="0"/>
                        </w:rPr>
                      </w:pPr>
                      <w:r w:rsidRPr="007B14CE">
                        <w:rPr>
                          <w:i w:val="0"/>
                          <w:iCs w:val="0"/>
                        </w:rPr>
                        <w:t xml:space="preserve">Change and transformation </w:t>
                      </w:r>
                      <w:r w:rsidR="00EB0CC8" w:rsidRPr="007B14CE">
                        <w:rPr>
                          <w:i w:val="0"/>
                          <w:iCs w:val="0"/>
                        </w:rPr>
                        <w:t>communications</w:t>
                      </w:r>
                    </w:p>
                    <w:p w14:paraId="6B27514A" w14:textId="74C231B0" w:rsidR="00EB0CC8" w:rsidRPr="007B14CE" w:rsidRDefault="004F5E03" w:rsidP="00A659F3">
                      <w:pPr>
                        <w:pStyle w:val="Heading3"/>
                        <w:numPr>
                          <w:ilvl w:val="0"/>
                          <w:numId w:val="21"/>
                        </w:numPr>
                        <w:rPr>
                          <w:i w:val="0"/>
                          <w:iCs w:val="0"/>
                        </w:rPr>
                      </w:pPr>
                      <w:r w:rsidRPr="007B14CE">
                        <w:rPr>
                          <w:i w:val="0"/>
                          <w:iCs w:val="0"/>
                        </w:rPr>
                        <w:t xml:space="preserve">Internal communications and </w:t>
                      </w:r>
                      <w:r w:rsidR="00EB0CC8" w:rsidRPr="007B14CE">
                        <w:rPr>
                          <w:i w:val="0"/>
                          <w:iCs w:val="0"/>
                        </w:rPr>
                        <w:t>culture</w:t>
                      </w:r>
                    </w:p>
                    <w:p w14:paraId="1C22C61F" w14:textId="1C534A35" w:rsidR="00EB0CC8" w:rsidRPr="007B14CE" w:rsidRDefault="004F5E03" w:rsidP="00A659F3">
                      <w:pPr>
                        <w:pStyle w:val="Heading3"/>
                        <w:numPr>
                          <w:ilvl w:val="0"/>
                          <w:numId w:val="21"/>
                        </w:numPr>
                        <w:rPr>
                          <w:i w:val="0"/>
                          <w:iCs w:val="0"/>
                        </w:rPr>
                      </w:pPr>
                      <w:r w:rsidRPr="007B14CE">
                        <w:rPr>
                          <w:i w:val="0"/>
                          <w:iCs w:val="0"/>
                        </w:rPr>
                        <w:t>Stakeholder engagement (institutional, media, partners</w:t>
                      </w:r>
                      <w:r w:rsidR="00EB0CC8" w:rsidRPr="007B14CE">
                        <w:rPr>
                          <w:i w:val="0"/>
                          <w:iCs w:val="0"/>
                        </w:rPr>
                        <w:t>)</w:t>
                      </w:r>
                    </w:p>
                    <w:p w14:paraId="06BF1EF6" w14:textId="77777777" w:rsidR="003321AE" w:rsidRPr="007B14CE" w:rsidRDefault="004F5E03" w:rsidP="00A659F3">
                      <w:pPr>
                        <w:pStyle w:val="Heading3"/>
                        <w:numPr>
                          <w:ilvl w:val="0"/>
                          <w:numId w:val="21"/>
                        </w:numPr>
                        <w:rPr>
                          <w:i w:val="0"/>
                          <w:iCs w:val="0"/>
                        </w:rPr>
                      </w:pPr>
                      <w:r w:rsidRPr="007B14CE">
                        <w:rPr>
                          <w:i w:val="0"/>
                          <w:iCs w:val="0"/>
                        </w:rPr>
                        <w:t>Media relations</w:t>
                      </w:r>
                    </w:p>
                    <w:p w14:paraId="1C1274FA" w14:textId="1AF366E5" w:rsidR="003321AE" w:rsidRPr="007B14CE" w:rsidRDefault="004F5E03" w:rsidP="00A659F3">
                      <w:pPr>
                        <w:pStyle w:val="Heading3"/>
                        <w:numPr>
                          <w:ilvl w:val="0"/>
                          <w:numId w:val="21"/>
                        </w:numPr>
                        <w:rPr>
                          <w:i w:val="0"/>
                          <w:iCs w:val="0"/>
                        </w:rPr>
                      </w:pPr>
                      <w:r w:rsidRPr="007B14CE">
                        <w:rPr>
                          <w:i w:val="0"/>
                          <w:iCs w:val="0"/>
                        </w:rPr>
                        <w:t>Brand positioning and narrative strategy</w:t>
                      </w:r>
                    </w:p>
                    <w:p w14:paraId="0240A3FB" w14:textId="4B173525" w:rsidR="00EB0CC8" w:rsidRPr="007B14CE" w:rsidRDefault="004F5E03" w:rsidP="00A659F3">
                      <w:pPr>
                        <w:pStyle w:val="Heading3"/>
                        <w:numPr>
                          <w:ilvl w:val="0"/>
                          <w:numId w:val="21"/>
                        </w:numPr>
                        <w:rPr>
                          <w:i w:val="0"/>
                          <w:iCs w:val="0"/>
                        </w:rPr>
                      </w:pPr>
                      <w:r w:rsidRPr="007B14CE">
                        <w:rPr>
                          <w:i w:val="0"/>
                          <w:iCs w:val="0"/>
                        </w:rPr>
                        <w:t xml:space="preserve">Thought </w:t>
                      </w:r>
                      <w:r w:rsidR="0010098B">
                        <w:rPr>
                          <w:i w:val="0"/>
                          <w:iCs w:val="0"/>
                        </w:rPr>
                        <w:t>L</w:t>
                      </w:r>
                      <w:r w:rsidR="00EB0CC8" w:rsidRPr="007B14CE">
                        <w:rPr>
                          <w:i w:val="0"/>
                          <w:iCs w:val="0"/>
                        </w:rPr>
                        <w:t>eadership</w:t>
                      </w:r>
                    </w:p>
                    <w:p w14:paraId="2B50F7BA" w14:textId="6B7DAF55" w:rsidR="00695566" w:rsidRDefault="004F5E03" w:rsidP="00A659F3">
                      <w:pPr>
                        <w:pStyle w:val="Heading3"/>
                        <w:numPr>
                          <w:ilvl w:val="0"/>
                          <w:numId w:val="21"/>
                        </w:numPr>
                        <w:rPr>
                          <w:i w:val="0"/>
                          <w:iCs w:val="0"/>
                        </w:rPr>
                      </w:pPr>
                      <w:r w:rsidRPr="007B14CE">
                        <w:rPr>
                          <w:i w:val="0"/>
                          <w:iCs w:val="0"/>
                        </w:rPr>
                        <w:t>Digital</w:t>
                      </w:r>
                      <w:r w:rsidR="003321AE" w:rsidRPr="007B14CE">
                        <w:rPr>
                          <w:i w:val="0"/>
                          <w:iCs w:val="0"/>
                        </w:rPr>
                        <w:t>,</w:t>
                      </w:r>
                      <w:r w:rsidRPr="007B14CE">
                        <w:rPr>
                          <w:i w:val="0"/>
                          <w:iCs w:val="0"/>
                        </w:rPr>
                        <w:t xml:space="preserve"> </w:t>
                      </w:r>
                      <w:r w:rsidR="00F40B6B">
                        <w:rPr>
                          <w:i w:val="0"/>
                          <w:iCs w:val="0"/>
                        </w:rPr>
                        <w:t>Social</w:t>
                      </w:r>
                    </w:p>
                    <w:p w14:paraId="03370B63" w14:textId="7CDB6572" w:rsidR="00F40B6B" w:rsidRPr="00F40B6B" w:rsidRDefault="00F40B6B" w:rsidP="00F40B6B">
                      <w:pPr>
                        <w:pStyle w:val="Heading3"/>
                        <w:numPr>
                          <w:ilvl w:val="0"/>
                          <w:numId w:val="21"/>
                        </w:numPr>
                        <w:rPr>
                          <w:i w:val="0"/>
                          <w:iCs w:val="0"/>
                        </w:rPr>
                      </w:pPr>
                      <w:r w:rsidRPr="00F40B6B">
                        <w:rPr>
                          <w:i w:val="0"/>
                          <w:iCs w:val="0"/>
                        </w:rPr>
                        <w:t xml:space="preserve">AI </w:t>
                      </w:r>
                      <w:r w:rsidR="0010098B">
                        <w:rPr>
                          <w:i w:val="0"/>
                          <w:iCs w:val="0"/>
                        </w:rPr>
                        <w:t>Adoption</w:t>
                      </w:r>
                      <w:r w:rsidRPr="00F40B6B">
                        <w:rPr>
                          <w:i w:val="0"/>
                          <w:iCs w:val="0"/>
                        </w:rPr>
                        <w:t xml:space="preserve"> Strategy</w:t>
                      </w:r>
                    </w:p>
                    <w:p w14:paraId="1609A02A" w14:textId="1E4FEE34" w:rsidR="00F40B6B" w:rsidRPr="00F40B6B" w:rsidRDefault="00F40B6B" w:rsidP="00F40B6B">
                      <w:pPr>
                        <w:pStyle w:val="Heading3"/>
                        <w:numPr>
                          <w:ilvl w:val="0"/>
                          <w:numId w:val="21"/>
                        </w:numPr>
                        <w:rPr>
                          <w:i w:val="0"/>
                          <w:iCs w:val="0"/>
                        </w:rPr>
                      </w:pPr>
                      <w:r w:rsidRPr="00F40B6B">
                        <w:rPr>
                          <w:i w:val="0"/>
                          <w:iCs w:val="0"/>
                        </w:rPr>
                        <w:t>AI Content Systems</w:t>
                      </w:r>
                    </w:p>
                    <w:p w14:paraId="22E1644F" w14:textId="59D290EE" w:rsidR="00695566" w:rsidRPr="007B14CE" w:rsidRDefault="004F5E03" w:rsidP="00A659F3">
                      <w:pPr>
                        <w:pStyle w:val="Heading3"/>
                        <w:numPr>
                          <w:ilvl w:val="0"/>
                          <w:numId w:val="21"/>
                        </w:numPr>
                        <w:rPr>
                          <w:i w:val="0"/>
                          <w:iCs w:val="0"/>
                        </w:rPr>
                      </w:pPr>
                      <w:r w:rsidRPr="007B14CE">
                        <w:rPr>
                          <w:i w:val="0"/>
                          <w:iCs w:val="0"/>
                        </w:rPr>
                        <w:t xml:space="preserve">KPIs, Team </w:t>
                      </w:r>
                      <w:r w:rsidR="003321AE" w:rsidRPr="007B14CE">
                        <w:rPr>
                          <w:i w:val="0"/>
                          <w:iCs w:val="0"/>
                        </w:rPr>
                        <w:t>leadership</w:t>
                      </w:r>
                    </w:p>
                    <w:p w14:paraId="4B88D178" w14:textId="41C964B1" w:rsidR="00D160A6" w:rsidRPr="007B14CE" w:rsidRDefault="004F5E03" w:rsidP="00A659F3">
                      <w:pPr>
                        <w:pStyle w:val="Heading3"/>
                        <w:numPr>
                          <w:ilvl w:val="0"/>
                          <w:numId w:val="21"/>
                        </w:numPr>
                        <w:rPr>
                          <w:i w:val="0"/>
                          <w:iCs w:val="0"/>
                        </w:rPr>
                      </w:pPr>
                      <w:r w:rsidRPr="007B14CE">
                        <w:rPr>
                          <w:i w:val="0"/>
                          <w:iCs w:val="0"/>
                        </w:rPr>
                        <w:t>Agency management</w:t>
                      </w:r>
                    </w:p>
                  </w:txbxContent>
                </v:textbox>
                <w10:wrap anchorx="page" anchory="page"/>
                <w10:anchorlock/>
              </v:shape>
            </w:pict>
          </mc:Fallback>
        </mc:AlternateContent>
      </w:r>
      <w:r w:rsidR="002021A0" w:rsidRPr="00CE3F0D">
        <w:rPr>
          <w:noProof/>
        </w:rPr>
        <mc:AlternateContent>
          <mc:Choice Requires="wps">
            <w:drawing>
              <wp:anchor distT="0" distB="0" distL="114300" distR="114300" simplePos="0" relativeHeight="251664401" behindDoc="0" locked="1" layoutInCell="1" allowOverlap="1" wp14:anchorId="22C18CF7" wp14:editId="775DDFA6">
                <wp:simplePos x="0" y="0"/>
                <wp:positionH relativeFrom="page">
                  <wp:posOffset>467360</wp:posOffset>
                </wp:positionH>
                <wp:positionV relativeFrom="page">
                  <wp:posOffset>8226425</wp:posOffset>
                </wp:positionV>
                <wp:extent cx="1810385" cy="155067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10385" cy="15506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8F8E14" w14:textId="2C4B9655" w:rsidR="008B6D5A" w:rsidRPr="001563CE" w:rsidRDefault="008B6D5A" w:rsidP="008B6D5A">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LANGUAGES</w:t>
                            </w:r>
                          </w:p>
                          <w:p w14:paraId="0731B142" w14:textId="77777777" w:rsidR="002E58AF" w:rsidRPr="00695566" w:rsidRDefault="002E58AF" w:rsidP="0048085A">
                            <w:pPr>
                              <w:pStyle w:val="Heading3"/>
                              <w:ind w:left="360" w:firstLine="0"/>
                              <w:rPr>
                                <w:rFonts w:ascii="FreightTextProBook-Regular" w:eastAsiaTheme="majorEastAsia" w:hAnsi="FreightTextProBook-Regular" w:cstheme="majorBidi"/>
                                <w:iCs w:val="0"/>
                                <w:sz w:val="8"/>
                                <w:szCs w:val="12"/>
                              </w:rPr>
                            </w:pPr>
                          </w:p>
                          <w:p w14:paraId="491DAA07" w14:textId="7F4B4F64" w:rsidR="008B6D5A" w:rsidRDefault="008B6D5A" w:rsidP="008B6D5A">
                            <w:pPr>
                              <w:pStyle w:val="Heading1"/>
                              <w:rPr>
                                <w:rFonts w:ascii="FreightTextProBook-Regular" w:eastAsiaTheme="majorEastAsia" w:hAnsi="FreightTextProBook-Regular" w:cstheme="majorBidi"/>
                                <w:iCs/>
                                <w:spacing w:val="0"/>
                                <w:sz w:val="20"/>
                              </w:rPr>
                            </w:pPr>
                            <w:r w:rsidRPr="008B6D5A">
                              <w:rPr>
                                <w:rFonts w:ascii="FreightTextProBook-Regular" w:eastAsiaTheme="majorEastAsia" w:hAnsi="FreightTextProBook-Regular" w:cstheme="majorBidi" w:hint="eastAsia"/>
                                <w:iCs/>
                                <w:spacing w:val="0"/>
                                <w:sz w:val="20"/>
                              </w:rPr>
                              <w:t>English</w:t>
                            </w:r>
                          </w:p>
                          <w:p w14:paraId="593B262E" w14:textId="3339573F" w:rsidR="008B6D5A" w:rsidRDefault="008B6D5A" w:rsidP="008B6D5A">
                            <w:pPr>
                              <w:pStyle w:val="Heading3"/>
                              <w:rPr>
                                <w:rFonts w:ascii="FreightTextProBook-Regular" w:eastAsiaTheme="majorEastAsia" w:hAnsi="FreightTextProBook-Regular" w:cstheme="majorBidi"/>
                                <w:iCs w:val="0"/>
                              </w:rPr>
                            </w:pPr>
                            <w:r w:rsidRPr="008B6D5A">
                              <w:rPr>
                                <w:rFonts w:hint="eastAsia"/>
                              </w:rPr>
                              <w:t>Native-level fluency</w:t>
                            </w:r>
                          </w:p>
                          <w:p w14:paraId="53A2EF9C" w14:textId="77777777" w:rsidR="008B6D5A" w:rsidRDefault="008B6D5A" w:rsidP="008B6D5A">
                            <w:pPr>
                              <w:pStyle w:val="Heading1"/>
                              <w:rPr>
                                <w:rFonts w:ascii="FreightTextProBook-Regular" w:eastAsiaTheme="majorEastAsia" w:hAnsi="FreightTextProBook-Regular" w:cstheme="majorBidi"/>
                                <w:iCs/>
                                <w:spacing w:val="0"/>
                                <w:sz w:val="20"/>
                              </w:rPr>
                            </w:pPr>
                            <w:r w:rsidRPr="008B6D5A">
                              <w:rPr>
                                <w:rFonts w:ascii="FreightTextProBook-Regular" w:eastAsiaTheme="majorEastAsia" w:hAnsi="FreightTextProBook-Regular" w:cstheme="majorBidi" w:hint="eastAsia"/>
                                <w:iCs/>
                                <w:spacing w:val="0"/>
                                <w:sz w:val="20"/>
                              </w:rPr>
                              <w:t>Romanian</w:t>
                            </w:r>
                          </w:p>
                          <w:p w14:paraId="20349605" w14:textId="21CB44F9" w:rsidR="008B6D5A" w:rsidRDefault="008B6D5A" w:rsidP="008B6D5A">
                            <w:pPr>
                              <w:pStyle w:val="Heading3"/>
                              <w:rPr>
                                <w:rFonts w:ascii="FreightTextProBook-Regular" w:eastAsiaTheme="majorEastAsia" w:hAnsi="FreightTextProBook-Regular" w:cstheme="majorBidi"/>
                                <w:iCs w:val="0"/>
                              </w:rPr>
                            </w:pPr>
                            <w:r w:rsidRPr="008B6D5A">
                              <w:rPr>
                                <w:rFonts w:hint="eastAsia"/>
                              </w:rPr>
                              <w:t>Native-level fluency</w:t>
                            </w:r>
                          </w:p>
                          <w:p w14:paraId="7705BA08" w14:textId="77777777" w:rsidR="008B6D5A" w:rsidRDefault="008B6D5A" w:rsidP="008B6D5A">
                            <w:pPr>
                              <w:pStyle w:val="Heading1"/>
                              <w:rPr>
                                <w:rFonts w:ascii="FreightTextProBook-Regular" w:eastAsiaTheme="majorEastAsia" w:hAnsi="FreightTextProBook-Regular" w:cstheme="majorBidi"/>
                                <w:iCs/>
                                <w:spacing w:val="0"/>
                                <w:sz w:val="20"/>
                              </w:rPr>
                            </w:pPr>
                            <w:r w:rsidRPr="008B6D5A">
                              <w:rPr>
                                <w:rFonts w:ascii="FreightTextProBook-Regular" w:eastAsiaTheme="majorEastAsia" w:hAnsi="FreightTextProBook-Regular" w:cstheme="majorBidi" w:hint="eastAsia"/>
                                <w:iCs/>
                                <w:spacing w:val="0"/>
                                <w:sz w:val="20"/>
                              </w:rPr>
                              <w:t>French</w:t>
                            </w:r>
                          </w:p>
                          <w:p w14:paraId="058C9BB9" w14:textId="177A3FF9" w:rsidR="008B6D5A" w:rsidRDefault="008B6D5A" w:rsidP="008B6D5A">
                            <w:pPr>
                              <w:pStyle w:val="Heading3"/>
                            </w:pPr>
                            <w:r w:rsidRPr="008B6D5A">
                              <w:rPr>
                                <w:rFonts w:hint="eastAsia"/>
                              </w:rPr>
                              <w:t>Conversational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18CF7" id="Text Box 22" o:spid="_x0000_s1031" type="#_x0000_t202" style="position:absolute;margin-left:36.8pt;margin-top:647.75pt;width:142.55pt;height:122.1pt;z-index:25166440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" filled="f" stroked="f">
                <v:textbox>
                  <w:txbxContent>
                    <w:p w14:paraId="2A8F8E14" w14:textId="2C4B9655" w:rsidR="008B6D5A" w:rsidRPr="001563CE" w:rsidRDefault="008B6D5A" w:rsidP="008B6D5A">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LANGUAGES</w:t>
                      </w:r>
                    </w:p>
                    <w:p w14:paraId="0731B142" w14:textId="77777777" w:rsidR="002E58AF" w:rsidRPr="00695566" w:rsidRDefault="002E58AF" w:rsidP="0048085A">
                      <w:pPr>
                        <w:pStyle w:val="Heading3"/>
                        <w:ind w:left="360" w:firstLine="0"/>
                        <w:rPr>
                          <w:rFonts w:ascii="FreightTextProBook-Regular" w:eastAsiaTheme="majorEastAsia" w:hAnsi="FreightTextProBook-Regular" w:cstheme="majorBidi"/>
                          <w:iCs w:val="0"/>
                          <w:sz w:val="8"/>
                          <w:szCs w:val="12"/>
                        </w:rPr>
                      </w:pPr>
                    </w:p>
                    <w:p w14:paraId="491DAA07" w14:textId="7F4B4F64" w:rsidR="008B6D5A" w:rsidRDefault="008B6D5A" w:rsidP="008B6D5A">
                      <w:pPr>
                        <w:pStyle w:val="Heading1"/>
                        <w:rPr>
                          <w:rFonts w:ascii="FreightTextProBook-Regular" w:eastAsiaTheme="majorEastAsia" w:hAnsi="FreightTextProBook-Regular" w:cstheme="majorBidi"/>
                          <w:iCs/>
                          <w:spacing w:val="0"/>
                          <w:sz w:val="20"/>
                        </w:rPr>
                      </w:pPr>
                      <w:r w:rsidRPr="008B6D5A">
                        <w:rPr>
                          <w:rFonts w:ascii="FreightTextProBook-Regular" w:eastAsiaTheme="majorEastAsia" w:hAnsi="FreightTextProBook-Regular" w:cstheme="majorBidi" w:hint="eastAsia"/>
                          <w:iCs/>
                          <w:spacing w:val="0"/>
                          <w:sz w:val="20"/>
                        </w:rPr>
                        <w:t>English</w:t>
                      </w:r>
                    </w:p>
                    <w:p w14:paraId="593B262E" w14:textId="3339573F" w:rsidR="008B6D5A" w:rsidRDefault="008B6D5A" w:rsidP="008B6D5A">
                      <w:pPr>
                        <w:pStyle w:val="Heading3"/>
                        <w:rPr>
                          <w:rFonts w:ascii="FreightTextProBook-Regular" w:eastAsiaTheme="majorEastAsia" w:hAnsi="FreightTextProBook-Regular" w:cstheme="majorBidi"/>
                          <w:iCs w:val="0"/>
                        </w:rPr>
                      </w:pPr>
                      <w:r w:rsidRPr="008B6D5A">
                        <w:rPr>
                          <w:rFonts w:hint="eastAsia"/>
                        </w:rPr>
                        <w:t>Native-level fluency</w:t>
                      </w:r>
                    </w:p>
                    <w:p w14:paraId="53A2EF9C" w14:textId="77777777" w:rsidR="008B6D5A" w:rsidRDefault="008B6D5A" w:rsidP="008B6D5A">
                      <w:pPr>
                        <w:pStyle w:val="Heading1"/>
                        <w:rPr>
                          <w:rFonts w:ascii="FreightTextProBook-Regular" w:eastAsiaTheme="majorEastAsia" w:hAnsi="FreightTextProBook-Regular" w:cstheme="majorBidi"/>
                          <w:iCs/>
                          <w:spacing w:val="0"/>
                          <w:sz w:val="20"/>
                        </w:rPr>
                      </w:pPr>
                      <w:r w:rsidRPr="008B6D5A">
                        <w:rPr>
                          <w:rFonts w:ascii="FreightTextProBook-Regular" w:eastAsiaTheme="majorEastAsia" w:hAnsi="FreightTextProBook-Regular" w:cstheme="majorBidi" w:hint="eastAsia"/>
                          <w:iCs/>
                          <w:spacing w:val="0"/>
                          <w:sz w:val="20"/>
                        </w:rPr>
                        <w:t>Romanian</w:t>
                      </w:r>
                    </w:p>
                    <w:p w14:paraId="20349605" w14:textId="21CB44F9" w:rsidR="008B6D5A" w:rsidRDefault="008B6D5A" w:rsidP="008B6D5A">
                      <w:pPr>
                        <w:pStyle w:val="Heading3"/>
                        <w:rPr>
                          <w:rFonts w:ascii="FreightTextProBook-Regular" w:eastAsiaTheme="majorEastAsia" w:hAnsi="FreightTextProBook-Regular" w:cstheme="majorBidi"/>
                          <w:iCs w:val="0"/>
                        </w:rPr>
                      </w:pPr>
                      <w:r w:rsidRPr="008B6D5A">
                        <w:rPr>
                          <w:rFonts w:hint="eastAsia"/>
                        </w:rPr>
                        <w:t>Native-level fluency</w:t>
                      </w:r>
                    </w:p>
                    <w:p w14:paraId="7705BA08" w14:textId="77777777" w:rsidR="008B6D5A" w:rsidRDefault="008B6D5A" w:rsidP="008B6D5A">
                      <w:pPr>
                        <w:pStyle w:val="Heading1"/>
                        <w:rPr>
                          <w:rFonts w:ascii="FreightTextProBook-Regular" w:eastAsiaTheme="majorEastAsia" w:hAnsi="FreightTextProBook-Regular" w:cstheme="majorBidi"/>
                          <w:iCs/>
                          <w:spacing w:val="0"/>
                          <w:sz w:val="20"/>
                        </w:rPr>
                      </w:pPr>
                      <w:r w:rsidRPr="008B6D5A">
                        <w:rPr>
                          <w:rFonts w:ascii="FreightTextProBook-Regular" w:eastAsiaTheme="majorEastAsia" w:hAnsi="FreightTextProBook-Regular" w:cstheme="majorBidi" w:hint="eastAsia"/>
                          <w:iCs/>
                          <w:spacing w:val="0"/>
                          <w:sz w:val="20"/>
                        </w:rPr>
                        <w:t>French</w:t>
                      </w:r>
                    </w:p>
                    <w:p w14:paraId="058C9BB9" w14:textId="177A3FF9" w:rsidR="008B6D5A" w:rsidRDefault="008B6D5A" w:rsidP="008B6D5A">
                      <w:pPr>
                        <w:pStyle w:val="Heading3"/>
                      </w:pPr>
                      <w:r w:rsidRPr="008B6D5A">
                        <w:rPr>
                          <w:rFonts w:hint="eastAsia"/>
                        </w:rPr>
                        <w:t>Conversational</w:t>
                      </w:r>
                    </w:p>
                  </w:txbxContent>
                </v:textbox>
                <w10:wrap anchorx="page" anchory="page"/>
                <w10:anchorlock/>
              </v:shape>
            </w:pict>
          </mc:Fallback>
        </mc:AlternateContent>
      </w:r>
      <w:r w:rsidR="002021A0" w:rsidRPr="00CE3F0D">
        <w:rPr>
          <w:noProof/>
        </w:rPr>
        <mc:AlternateContent>
          <mc:Choice Requires="wps">
            <w:drawing>
              <wp:anchor distT="0" distB="0" distL="114300" distR="114300" simplePos="0" relativeHeight="251665425" behindDoc="0" locked="1" layoutInCell="1" allowOverlap="1" wp14:anchorId="0369DE59" wp14:editId="2BE05BDA">
                <wp:simplePos x="0" y="0"/>
                <wp:positionH relativeFrom="page">
                  <wp:posOffset>2413000</wp:posOffset>
                </wp:positionH>
                <wp:positionV relativeFrom="page">
                  <wp:posOffset>3125470</wp:posOffset>
                </wp:positionV>
                <wp:extent cx="5046980" cy="6581140"/>
                <wp:effectExtent l="0" t="0" r="1270" b="0"/>
                <wp:wrapNone/>
                <wp:docPr id="17" name="Text Box 17"/>
                <wp:cNvGraphicFramePr/>
                <a:graphic xmlns:a="http://schemas.openxmlformats.org/drawingml/2006/main">
                  <a:graphicData uri="http://schemas.microsoft.com/office/word/2010/wordprocessingShape">
                    <wps:wsp>
                      <wps:cNvSpPr txBox="1"/>
                      <wps:spPr>
                        <a:xfrm>
                          <a:off x="0" y="0"/>
                          <a:ext cx="5046980" cy="65811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9756FF8" w14:textId="479A6C13" w:rsidR="0079613E" w:rsidRPr="001563CE" w:rsidRDefault="008B6D5A" w:rsidP="0079613E">
                            <w:pPr>
                              <w:pStyle w:val="Heading1"/>
                              <w:rPr>
                                <w:rFonts w:ascii="FreightTextProBook-Regular" w:hAnsi="FreightTextProBook-Regular"/>
                                <w:b/>
                                <w:bCs/>
                                <w:color w:val="0E2841" w:themeColor="text2"/>
                                <w:sz w:val="26"/>
                                <w:szCs w:val="26"/>
                              </w:rPr>
                            </w:pPr>
                            <w:r w:rsidRPr="001563CE">
                              <w:rPr>
                                <w:rFonts w:ascii="FreightTextProBook-Regular" w:hAnsi="FreightTextProBook-Regular"/>
                                <w:b/>
                                <w:bCs/>
                                <w:color w:val="0E2841" w:themeColor="text2"/>
                                <w:sz w:val="26"/>
                                <w:szCs w:val="26"/>
                              </w:rPr>
                              <w:t>PROFESSIONAL</w:t>
                            </w:r>
                            <w:r w:rsidR="0079613E" w:rsidRPr="001563CE">
                              <w:rPr>
                                <w:rFonts w:ascii="FreightTextProBook-Regular" w:hAnsi="FreightTextProBook-Regular"/>
                                <w:b/>
                                <w:bCs/>
                                <w:color w:val="0E2841" w:themeColor="text2"/>
                                <w:sz w:val="26"/>
                                <w:szCs w:val="26"/>
                              </w:rPr>
                              <w:t xml:space="preserve"> Experience</w:t>
                            </w:r>
                          </w:p>
                          <w:p w14:paraId="3BE24CE3" w14:textId="304E0DA0" w:rsidR="00014193" w:rsidRPr="008B6D5A" w:rsidRDefault="0018631F" w:rsidP="00014193">
                            <w:pPr>
                              <w:pStyle w:val="Heading2"/>
                              <w:rPr>
                                <w:rFonts w:ascii="Futura Book" w:hAnsi="Futura Book"/>
                                <w:b w:val="0"/>
                                <w:bCs w:val="0"/>
                              </w:rPr>
                            </w:pPr>
                            <w:r w:rsidRPr="0018631F">
                              <w:rPr>
                                <w:rFonts w:ascii="Futura Book" w:hAnsi="Futura Book"/>
                                <w:b w:val="0"/>
                                <w:bCs w:val="0"/>
                              </w:rPr>
                              <w:t xml:space="preserve">Narrative Strategist &amp; </w:t>
                            </w:r>
                            <w:r w:rsidR="006F7F02">
                              <w:rPr>
                                <w:rFonts w:ascii="Futura Book" w:hAnsi="Futura Book"/>
                                <w:b w:val="0"/>
                                <w:bCs w:val="0"/>
                              </w:rPr>
                              <w:t xml:space="preserve">C-Level </w:t>
                            </w:r>
                            <w:r w:rsidRPr="0018631F">
                              <w:rPr>
                                <w:rFonts w:ascii="Futura Book" w:hAnsi="Futura Book"/>
                                <w:b w:val="0"/>
                                <w:bCs w:val="0"/>
                              </w:rPr>
                              <w:t>Communications Advisor</w:t>
                            </w:r>
                            <w:r w:rsidR="00014193" w:rsidRPr="008B6D5A">
                              <w:rPr>
                                <w:rFonts w:ascii="Futura Book" w:hAnsi="Futura Book"/>
                                <w:b w:val="0"/>
                                <w:bCs w:val="0"/>
                              </w:rPr>
                              <w:tab/>
                              <w:t>20</w:t>
                            </w:r>
                            <w:r w:rsidR="00014193">
                              <w:rPr>
                                <w:rFonts w:ascii="Futura Book" w:hAnsi="Futura Book"/>
                                <w:b w:val="0"/>
                                <w:bCs w:val="0"/>
                              </w:rPr>
                              <w:t>24</w:t>
                            </w:r>
                            <w:r w:rsidR="0001756B">
                              <w:rPr>
                                <w:rFonts w:ascii="Futura Book" w:hAnsi="Futura Book"/>
                                <w:b w:val="0"/>
                                <w:bCs w:val="0"/>
                              </w:rPr>
                              <w:t xml:space="preserve"> </w:t>
                            </w:r>
                            <w:r w:rsidR="00014193" w:rsidRPr="008B6D5A">
                              <w:rPr>
                                <w:rFonts w:ascii="Futura Book" w:hAnsi="Futura Book"/>
                                <w:b w:val="0"/>
                                <w:bCs w:val="0"/>
                              </w:rPr>
                              <w:t>– Present</w:t>
                            </w:r>
                          </w:p>
                          <w:p w14:paraId="73AC7EDF" w14:textId="557EAB28" w:rsidR="00014193" w:rsidRPr="0079613E" w:rsidRDefault="009A4B60" w:rsidP="00014193">
                            <w:pPr>
                              <w:pStyle w:val="Heading3"/>
                            </w:pPr>
                            <w:r>
                              <w:t>Independent</w:t>
                            </w:r>
                            <w:r w:rsidR="00014193" w:rsidRPr="0079613E">
                              <w:t xml:space="preserve"> | </w:t>
                            </w:r>
                            <w:r w:rsidR="00014193">
                              <w:t>Brussels, Belgium</w:t>
                            </w:r>
                          </w:p>
                          <w:p w14:paraId="2F61B7AB" w14:textId="1C40D793" w:rsidR="00014193" w:rsidRDefault="006D1F3D" w:rsidP="00887877">
                            <w:pPr>
                              <w:pStyle w:val="Heading2"/>
                              <w:jc w:val="both"/>
                              <w:rPr>
                                <w:rFonts w:ascii="FreightTextProBook-Regular" w:eastAsiaTheme="minorEastAsia" w:hAnsi="FreightTextProBook-Regular"/>
                                <w:b w:val="0"/>
                                <w:bCs w:val="0"/>
                                <w:szCs w:val="24"/>
                              </w:rPr>
                            </w:pPr>
                            <w:r w:rsidRPr="006D1F3D">
                              <w:rPr>
                                <w:rFonts w:ascii="FreightTextProBook-Regular" w:eastAsiaTheme="minorEastAsia" w:hAnsi="FreightTextProBook-Regular"/>
                                <w:b w:val="0"/>
                                <w:bCs w:val="0"/>
                                <w:szCs w:val="24"/>
                              </w:rPr>
                              <w:t>Advise leadership teams and organizations on narrative strategy and AI-enabled communication systems, with a focus on clarity, consistency, and scalability.</w:t>
                            </w:r>
                            <w:r>
                              <w:rPr>
                                <w:rFonts w:ascii="FreightTextProBook-Regular" w:eastAsiaTheme="minorEastAsia" w:hAnsi="FreightTextProBook-Regular"/>
                                <w:b w:val="0"/>
                                <w:bCs w:val="0"/>
                                <w:szCs w:val="24"/>
                              </w:rPr>
                              <w:t xml:space="preserve"> </w:t>
                            </w:r>
                            <w:r w:rsidR="00EE38EE" w:rsidRPr="00EE38EE">
                              <w:rPr>
                                <w:rFonts w:ascii="FreightTextProBook-Regular" w:eastAsiaTheme="minorEastAsia" w:hAnsi="FreightTextProBook-Regular"/>
                                <w:b w:val="0"/>
                                <w:bCs w:val="0"/>
                                <w:szCs w:val="24"/>
                              </w:rPr>
                              <w:t>Develop frameworks that align story, strategy, and behavior across internal and external environments.</w:t>
                            </w:r>
                          </w:p>
                          <w:p w14:paraId="49385504" w14:textId="6B0EA9AD" w:rsidR="00933296" w:rsidRDefault="00933296" w:rsidP="00887877">
                            <w:pPr>
                              <w:pStyle w:val="ListParagraph"/>
                              <w:numPr>
                                <w:ilvl w:val="0"/>
                                <w:numId w:val="12"/>
                              </w:numPr>
                              <w:jc w:val="both"/>
                              <w:rPr>
                                <w:rFonts w:ascii="FreightTextProBook-Regular" w:hAnsi="FreightTextProBook-Regular"/>
                              </w:rPr>
                            </w:pPr>
                            <w:r w:rsidRPr="00933296">
                              <w:rPr>
                                <w:rFonts w:ascii="FreightTextProBook-Regular" w:hAnsi="FreightTextProBook-Regular"/>
                              </w:rPr>
                              <w:t>Design end-to-end messaging architectures that connect strategy, positioning, and execution across internal and external communication</w:t>
                            </w:r>
                          </w:p>
                          <w:p w14:paraId="30CCBAE7" w14:textId="77777777" w:rsidR="00A15044" w:rsidRDefault="00A15044" w:rsidP="00887877">
                            <w:pPr>
                              <w:pStyle w:val="ListParagraph"/>
                              <w:numPr>
                                <w:ilvl w:val="0"/>
                                <w:numId w:val="12"/>
                              </w:numPr>
                              <w:jc w:val="both"/>
                              <w:rPr>
                                <w:rFonts w:ascii="FreightTextProBook-Regular" w:hAnsi="FreightTextProBook-Regular"/>
                              </w:rPr>
                            </w:pPr>
                            <w:r w:rsidRPr="00A15044">
                              <w:rPr>
                                <w:rFonts w:ascii="FreightTextProBook-Regular" w:hAnsi="FreightTextProBook-Regular"/>
                              </w:rPr>
                              <w:t>Build AI-assisted communication systems (custom GPTs, prompt frameworks, modular content libraries) that scale enterprise messaging while preserving voice, governance, and coherence</w:t>
                            </w:r>
                          </w:p>
                          <w:p w14:paraId="09556A45" w14:textId="2F465451" w:rsidR="0079613E" w:rsidRPr="008B6D5A" w:rsidRDefault="00E012A2" w:rsidP="0079613E">
                            <w:pPr>
                              <w:pStyle w:val="Heading2"/>
                              <w:rPr>
                                <w:rFonts w:ascii="Futura Book" w:hAnsi="Futura Book"/>
                                <w:b w:val="0"/>
                                <w:bCs w:val="0"/>
                              </w:rPr>
                            </w:pPr>
                            <w:r>
                              <w:rPr>
                                <w:rFonts w:ascii="Futura Book" w:hAnsi="Futura Book"/>
                                <w:b w:val="0"/>
                                <w:bCs w:val="0"/>
                              </w:rPr>
                              <w:t>Head of Communications, Europe</w:t>
                            </w:r>
                            <w:r w:rsidR="0079613E" w:rsidRPr="008B6D5A">
                              <w:rPr>
                                <w:rFonts w:ascii="Futura Book" w:hAnsi="Futura Book"/>
                                <w:b w:val="0"/>
                                <w:bCs w:val="0"/>
                              </w:rPr>
                              <w:tab/>
                              <w:t>20</w:t>
                            </w:r>
                            <w:r>
                              <w:rPr>
                                <w:rFonts w:ascii="Futura Book" w:hAnsi="Futura Book"/>
                                <w:b w:val="0"/>
                                <w:bCs w:val="0"/>
                              </w:rPr>
                              <w:t>20</w:t>
                            </w:r>
                            <w:r w:rsidR="00054977">
                              <w:rPr>
                                <w:rFonts w:ascii="Futura Book" w:hAnsi="Futura Book"/>
                                <w:b w:val="0"/>
                                <w:bCs w:val="0"/>
                              </w:rPr>
                              <w:t xml:space="preserve"> </w:t>
                            </w:r>
                            <w:r w:rsidR="0079613E" w:rsidRPr="008B6D5A">
                              <w:rPr>
                                <w:rFonts w:ascii="Futura Book" w:hAnsi="Futura Book"/>
                                <w:b w:val="0"/>
                                <w:bCs w:val="0"/>
                              </w:rPr>
                              <w:t xml:space="preserve">– </w:t>
                            </w:r>
                            <w:r>
                              <w:rPr>
                                <w:rFonts w:ascii="Futura Book" w:hAnsi="Futura Book"/>
                                <w:b w:val="0"/>
                                <w:bCs w:val="0"/>
                              </w:rPr>
                              <w:t>2024</w:t>
                            </w:r>
                          </w:p>
                          <w:p w14:paraId="4693AEB7" w14:textId="2E1EFDFB" w:rsidR="00E012A2" w:rsidRPr="00E012A2" w:rsidRDefault="00E012A2" w:rsidP="00E012A2">
                            <w:pPr>
                              <w:pStyle w:val="Heading3"/>
                              <w:ind w:left="0" w:firstLine="0"/>
                              <w:rPr>
                                <w:i w:val="0"/>
                                <w:iCs w:val="0"/>
                              </w:rPr>
                            </w:pPr>
                            <w:r>
                              <w:t>Securitas Group</w:t>
                            </w:r>
                            <w:r w:rsidR="0079613E" w:rsidRPr="0079613E">
                              <w:t xml:space="preserve"> | </w:t>
                            </w:r>
                            <w:r>
                              <w:t>Brussels, Belgium</w:t>
                            </w:r>
                            <w:r>
                              <w:br/>
                            </w:r>
                            <w:r w:rsidRPr="00E012A2">
                              <w:rPr>
                                <w:i w:val="0"/>
                                <w:iCs w:val="0"/>
                              </w:rPr>
                              <w:t>Global leader in security services with 350,000+ employees in 45 markets</w:t>
                            </w:r>
                          </w:p>
                          <w:p w14:paraId="111BBC72" w14:textId="0CF4E2D9" w:rsidR="00082745" w:rsidRPr="00FC7233" w:rsidRDefault="0044478B" w:rsidP="00FC7233">
                            <w:pPr>
                              <w:jc w:val="both"/>
                              <w:rPr>
                                <w:rFonts w:ascii="FreightTextProBook-Regular" w:hAnsi="FreightTextProBook-Regular"/>
                              </w:rPr>
                            </w:pPr>
                            <w:r w:rsidRPr="00FC7233">
                              <w:rPr>
                                <w:rFonts w:ascii="FreightTextProBook-Regular" w:hAnsi="FreightTextProBook-Regular"/>
                              </w:rPr>
                              <w:t>Led change and adoption communications for Securitas Europe's largest business</w:t>
                            </w:r>
                            <w:r w:rsidR="003A5509">
                              <w:rPr>
                                <w:rFonts w:ascii="FreightTextProBook-Regular" w:hAnsi="FreightTextProBook-Regular"/>
                              </w:rPr>
                              <w:t xml:space="preserve"> and IT&amp;C</w:t>
                            </w:r>
                            <w:r w:rsidRPr="00FC7233">
                              <w:rPr>
                                <w:rFonts w:ascii="FreightTextProBook-Regular" w:hAnsi="FreightTextProBook-Regular"/>
                              </w:rPr>
                              <w:t xml:space="preserve"> transformation: harmonizing systems, tools, and ways of working across 22+ markets in a historically decentralized organization, in partnership with Deloitte and internal business owners.</w:t>
                            </w:r>
                          </w:p>
                          <w:p w14:paraId="0F550612" w14:textId="77777777" w:rsidR="0044478B" w:rsidRPr="0044478B" w:rsidRDefault="0044478B" w:rsidP="0044478B">
                            <w:pPr>
                              <w:pStyle w:val="ListParagraph"/>
                              <w:numPr>
                                <w:ilvl w:val="0"/>
                                <w:numId w:val="8"/>
                              </w:numPr>
                              <w:rPr>
                                <w:rFonts w:ascii="FreightTextProBook-Regular" w:hAnsi="FreightTextProBook-Regular"/>
                              </w:rPr>
                            </w:pPr>
                            <w:r w:rsidRPr="0044478B">
                              <w:rPr>
                                <w:rFonts w:ascii="FreightTextProBook-Regular" w:hAnsi="FreightTextProBook-Regular"/>
                              </w:rPr>
                              <w:t>Designed and executed the internal communications strategy across executive cascades, manager enablement, and multilingual employee channels, driving understanding and adoption of new platforms and operating models across the European workforce.</w:t>
                            </w:r>
                          </w:p>
                          <w:p w14:paraId="61178BBD" w14:textId="77777777" w:rsidR="00E012A2" w:rsidRPr="00E012A2" w:rsidRDefault="00E012A2" w:rsidP="00E012A2">
                            <w:pPr>
                              <w:pStyle w:val="ListParagraph"/>
                              <w:numPr>
                                <w:ilvl w:val="0"/>
                                <w:numId w:val="8"/>
                              </w:numPr>
                              <w:jc w:val="both"/>
                              <w:rPr>
                                <w:rFonts w:ascii="FreightTextProBook-Regular" w:hAnsi="FreightTextProBook-Regular"/>
                              </w:rPr>
                            </w:pPr>
                            <w:r w:rsidRPr="00E012A2">
                              <w:rPr>
                                <w:rFonts w:ascii="FreightTextProBook-Regular" w:hAnsi="FreightTextProBook-Regular"/>
                              </w:rPr>
                              <w:t>Led crisis response and internal communications during major restructuring, sustaining &gt;90% retention among key leadership roles.</w:t>
                            </w:r>
                          </w:p>
                          <w:p w14:paraId="14DF5D71" w14:textId="3850EB73" w:rsidR="0079613E" w:rsidRPr="00843E4B" w:rsidRDefault="00E012A2" w:rsidP="0079613E">
                            <w:pPr>
                              <w:pStyle w:val="ListParagraph"/>
                              <w:numPr>
                                <w:ilvl w:val="0"/>
                                <w:numId w:val="8"/>
                              </w:numPr>
                              <w:jc w:val="both"/>
                              <w:rPr>
                                <w:rFonts w:ascii="FreightTextProBook-Regular" w:hAnsi="FreightTextProBook-Regular"/>
                              </w:rPr>
                            </w:pPr>
                            <w:r w:rsidRPr="00E012A2">
                              <w:rPr>
                                <w:rFonts w:ascii="FreightTextProBook-Regular" w:hAnsi="FreightTextProBook-Regular"/>
                              </w:rPr>
                              <w:t>Built and mentored a network of 40+ country communicators, standardizing messaging and KPIs across all markets.</w:t>
                            </w:r>
                          </w:p>
                          <w:p w14:paraId="0F738535" w14:textId="11052175" w:rsidR="008B6D5A" w:rsidRPr="008B6D5A" w:rsidRDefault="00E012A2" w:rsidP="008B6D5A">
                            <w:pPr>
                              <w:pStyle w:val="Heading2"/>
                              <w:rPr>
                                <w:rFonts w:ascii="Futura Book" w:hAnsi="Futura Book"/>
                                <w:b w:val="0"/>
                                <w:bCs w:val="0"/>
                              </w:rPr>
                            </w:pPr>
                            <w:r>
                              <w:rPr>
                                <w:rFonts w:ascii="Futura Book" w:hAnsi="Futura Book"/>
                                <w:b w:val="0"/>
                                <w:bCs w:val="0"/>
                              </w:rPr>
                              <w:t>Head of Communications, Brand and Digital - Global</w:t>
                            </w:r>
                            <w:r w:rsidR="008B6D5A" w:rsidRPr="008B6D5A">
                              <w:rPr>
                                <w:rFonts w:ascii="Futura Book" w:hAnsi="Futura Book"/>
                                <w:b w:val="0"/>
                                <w:bCs w:val="0"/>
                              </w:rPr>
                              <w:tab/>
                            </w:r>
                            <w:r w:rsidR="00054977">
                              <w:rPr>
                                <w:rFonts w:ascii="Futura Book" w:hAnsi="Futura Book"/>
                                <w:b w:val="0"/>
                                <w:bCs w:val="0"/>
                              </w:rPr>
                              <w:t>2</w:t>
                            </w:r>
                            <w:r w:rsidR="008B6D5A" w:rsidRPr="008B6D5A">
                              <w:rPr>
                                <w:rFonts w:ascii="Futura Book" w:hAnsi="Futura Book"/>
                                <w:b w:val="0"/>
                                <w:bCs w:val="0"/>
                              </w:rPr>
                              <w:t>0</w:t>
                            </w:r>
                            <w:r w:rsidR="00054977">
                              <w:rPr>
                                <w:rFonts w:ascii="Futura Book" w:hAnsi="Futura Book"/>
                                <w:b w:val="0"/>
                                <w:bCs w:val="0"/>
                              </w:rPr>
                              <w:t xml:space="preserve">15 </w:t>
                            </w:r>
                            <w:r w:rsidR="008B6D5A" w:rsidRPr="008B6D5A">
                              <w:rPr>
                                <w:rFonts w:ascii="Futura Book" w:hAnsi="Futura Book"/>
                                <w:b w:val="0"/>
                                <w:bCs w:val="0"/>
                              </w:rPr>
                              <w:t xml:space="preserve">– </w:t>
                            </w:r>
                            <w:r w:rsidR="00054977">
                              <w:rPr>
                                <w:rFonts w:ascii="Futura Book" w:hAnsi="Futura Book"/>
                                <w:b w:val="0"/>
                                <w:bCs w:val="0"/>
                              </w:rPr>
                              <w:t>2020</w:t>
                            </w:r>
                          </w:p>
                          <w:p w14:paraId="5DC9F9B3" w14:textId="6A7BD0C9" w:rsidR="008B6D5A" w:rsidRPr="0079613E" w:rsidRDefault="00E012A2" w:rsidP="00E012A2">
                            <w:pPr>
                              <w:pStyle w:val="Heading3"/>
                              <w:ind w:left="0" w:firstLine="0"/>
                            </w:pPr>
                            <w:r>
                              <w:t>BICS (Telecommunications)</w:t>
                            </w:r>
                            <w:r w:rsidR="008B6D5A" w:rsidRPr="0079613E">
                              <w:t xml:space="preserve"> | </w:t>
                            </w:r>
                            <w:r>
                              <w:t>Brussels, Belgium</w:t>
                            </w:r>
                            <w:r>
                              <w:br/>
                            </w:r>
                            <w:r w:rsidRPr="00E012A2">
                              <w:t>International teleco</w:t>
                            </w:r>
                            <w:r>
                              <w:t>m</w:t>
                            </w:r>
                            <w:r w:rsidRPr="00E012A2">
                              <w:t>m</w:t>
                            </w:r>
                            <w:r>
                              <w:t>unications</w:t>
                            </w:r>
                            <w:r w:rsidRPr="00E012A2">
                              <w:t xml:space="preserve"> provider serving 100+ countries and major carriers</w:t>
                            </w:r>
                          </w:p>
                          <w:p w14:paraId="4AD00105" w14:textId="6B4483A2" w:rsidR="00847AF3" w:rsidRDefault="00847AF3" w:rsidP="00847AF3">
                            <w:pPr>
                              <w:jc w:val="both"/>
                              <w:rPr>
                                <w:rFonts w:ascii="FreightTextProBook-Regular" w:hAnsi="FreightTextProBook-Regular"/>
                              </w:rPr>
                            </w:pPr>
                            <w:r w:rsidRPr="00847AF3">
                              <w:rPr>
                                <w:rFonts w:ascii="FreightTextProBook-Regular" w:hAnsi="FreightTextProBook-Regular"/>
                              </w:rPr>
                              <w:t>Built and guided communication strategy across global teams, shaping brand narrative and managing high-stakes positioning</w:t>
                            </w:r>
                            <w:r w:rsidR="003A5509">
                              <w:rPr>
                                <w:rFonts w:ascii="FreightTextProBook-Regular" w:hAnsi="FreightTextProBook-Regular"/>
                              </w:rPr>
                              <w:t>, including change and business transformation.</w:t>
                            </w:r>
                          </w:p>
                          <w:p w14:paraId="3407D349" w14:textId="215B5362" w:rsidR="006A31D1" w:rsidRDefault="006A31D1" w:rsidP="006F5C9A">
                            <w:pPr>
                              <w:pStyle w:val="ListParagraph"/>
                              <w:numPr>
                                <w:ilvl w:val="0"/>
                                <w:numId w:val="9"/>
                              </w:numPr>
                              <w:jc w:val="both"/>
                              <w:rPr>
                                <w:rFonts w:ascii="FreightTextProBook-Regular" w:hAnsi="FreightTextProBook-Regular"/>
                              </w:rPr>
                            </w:pPr>
                            <w:r w:rsidRPr="006A31D1">
                              <w:rPr>
                                <w:rFonts w:ascii="FreightTextProBook-Regular" w:hAnsi="FreightTextProBook-Regular"/>
                              </w:rPr>
                              <w:t xml:space="preserve">Led communications for a global telecommunications carrier serving 100+ countries, translating complex network, platform, and digital infrastructure topics into clear narratives for B2B customers, </w:t>
                            </w:r>
                            <w:r w:rsidR="009C7A53">
                              <w:rPr>
                                <w:rFonts w:ascii="FreightTextProBook-Regular" w:hAnsi="FreightTextProBook-Regular"/>
                              </w:rPr>
                              <w:t xml:space="preserve">media, </w:t>
                            </w:r>
                            <w:r w:rsidRPr="006A31D1">
                              <w:rPr>
                                <w:rFonts w:ascii="FreightTextProBook-Regular" w:hAnsi="FreightTextProBook-Regular"/>
                              </w:rPr>
                              <w:t xml:space="preserve">partners, and </w:t>
                            </w:r>
                            <w:r w:rsidR="009C7A53">
                              <w:rPr>
                                <w:rFonts w:ascii="FreightTextProBook-Regular" w:hAnsi="FreightTextProBook-Regular"/>
                              </w:rPr>
                              <w:t>internal audiences</w:t>
                            </w:r>
                            <w:r w:rsidRPr="006A31D1">
                              <w:rPr>
                                <w:rFonts w:ascii="FreightTextProBook-Regular" w:hAnsi="FreightTextProBook-Regular"/>
                              </w:rPr>
                              <w:t>.</w:t>
                            </w:r>
                          </w:p>
                          <w:p w14:paraId="1D5CDC5B" w14:textId="2063E9AA" w:rsidR="002021A0" w:rsidRDefault="00E012A2" w:rsidP="006F5C9A">
                            <w:pPr>
                              <w:pStyle w:val="ListParagraph"/>
                              <w:numPr>
                                <w:ilvl w:val="0"/>
                                <w:numId w:val="9"/>
                              </w:numPr>
                              <w:jc w:val="both"/>
                              <w:rPr>
                                <w:rFonts w:ascii="FreightTextProBook-Regular" w:hAnsi="FreightTextProBook-Regular"/>
                              </w:rPr>
                            </w:pPr>
                            <w:r w:rsidRPr="00D22121">
                              <w:rPr>
                                <w:rFonts w:ascii="FreightTextProBook-Regular" w:hAnsi="FreightTextProBook-Regular"/>
                              </w:rPr>
                              <w:t>Streamlined content and agency operations, reducing costs by 30% while maintaining quality and consistency.</w:t>
                            </w:r>
                          </w:p>
                          <w:p w14:paraId="32C86CD2" w14:textId="5C3E63CA" w:rsidR="009C7A53" w:rsidRPr="00847AF3" w:rsidRDefault="009C7A53" w:rsidP="00142CE7">
                            <w:pPr>
                              <w:pStyle w:val="ListParagraph"/>
                              <w:numPr>
                                <w:ilvl w:val="0"/>
                                <w:numId w:val="9"/>
                              </w:numPr>
                              <w:jc w:val="both"/>
                              <w:rPr>
                                <w:rFonts w:ascii="FreightTextProBook-Regular" w:hAnsi="FreightTextProBook-Regular"/>
                              </w:rPr>
                            </w:pPr>
                            <w:r w:rsidRPr="00365E9F">
                              <w:rPr>
                                <w:rFonts w:ascii="FreightTextProBook-Regular" w:hAnsi="FreightTextProBook-Regular"/>
                              </w:rPr>
                              <w:t>Drove internal communications and adoption messaging for digital and platform initiatives across a multinational, multicultural workforce.</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DE59" id="Text Box 17" o:spid="_x0000_s1032" type="#_x0000_t202" style="position:absolute;margin-left:190pt;margin-top:246.1pt;width:397.4pt;height:518.2pt;z-index:2516654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" filled="f" stroked="f">
                <v:textbox inset=",,0">
                  <w:txbxContent>
                    <w:p w14:paraId="59756FF8" w14:textId="479A6C13" w:rsidR="0079613E" w:rsidRPr="001563CE" w:rsidRDefault="008B6D5A" w:rsidP="0079613E">
                      <w:pPr>
                        <w:pStyle w:val="Heading1"/>
                        <w:rPr>
                          <w:rFonts w:ascii="FreightTextProBook-Regular" w:hAnsi="FreightTextProBook-Regular"/>
                          <w:b/>
                          <w:bCs/>
                          <w:color w:val="0E2841" w:themeColor="text2"/>
                          <w:sz w:val="26"/>
                          <w:szCs w:val="26"/>
                        </w:rPr>
                      </w:pPr>
                      <w:r w:rsidRPr="001563CE">
                        <w:rPr>
                          <w:rFonts w:ascii="FreightTextProBook-Regular" w:hAnsi="FreightTextProBook-Regular"/>
                          <w:b/>
                          <w:bCs/>
                          <w:color w:val="0E2841" w:themeColor="text2"/>
                          <w:sz w:val="26"/>
                          <w:szCs w:val="26"/>
                        </w:rPr>
                        <w:t>PROFESSIONAL</w:t>
                      </w:r>
                      <w:r w:rsidR="0079613E" w:rsidRPr="001563CE">
                        <w:rPr>
                          <w:rFonts w:ascii="FreightTextProBook-Regular" w:hAnsi="FreightTextProBook-Regular"/>
                          <w:b/>
                          <w:bCs/>
                          <w:color w:val="0E2841" w:themeColor="text2"/>
                          <w:sz w:val="26"/>
                          <w:szCs w:val="26"/>
                        </w:rPr>
                        <w:t xml:space="preserve"> Experience</w:t>
                      </w:r>
                    </w:p>
                    <w:p w14:paraId="3BE24CE3" w14:textId="304E0DA0" w:rsidR="00014193" w:rsidRPr="008B6D5A" w:rsidRDefault="0018631F" w:rsidP="00014193">
                      <w:pPr>
                        <w:pStyle w:val="Heading2"/>
                        <w:rPr>
                          <w:rFonts w:ascii="Futura Book" w:hAnsi="Futura Book"/>
                          <w:b w:val="0"/>
                          <w:bCs w:val="0"/>
                        </w:rPr>
                      </w:pPr>
                      <w:r w:rsidRPr="0018631F">
                        <w:rPr>
                          <w:rFonts w:ascii="Futura Book" w:hAnsi="Futura Book"/>
                          <w:b w:val="0"/>
                          <w:bCs w:val="0"/>
                        </w:rPr>
                        <w:t xml:space="preserve">Narrative Strategist &amp; </w:t>
                      </w:r>
                      <w:r w:rsidR="006F7F02">
                        <w:rPr>
                          <w:rFonts w:ascii="Futura Book" w:hAnsi="Futura Book"/>
                          <w:b w:val="0"/>
                          <w:bCs w:val="0"/>
                        </w:rPr>
                        <w:t xml:space="preserve">C-Level </w:t>
                      </w:r>
                      <w:r w:rsidRPr="0018631F">
                        <w:rPr>
                          <w:rFonts w:ascii="Futura Book" w:hAnsi="Futura Book"/>
                          <w:b w:val="0"/>
                          <w:bCs w:val="0"/>
                        </w:rPr>
                        <w:t>Communications Advisor</w:t>
                      </w:r>
                      <w:r w:rsidR="00014193" w:rsidRPr="008B6D5A">
                        <w:rPr>
                          <w:rFonts w:ascii="Futura Book" w:hAnsi="Futura Book"/>
                          <w:b w:val="0"/>
                          <w:bCs w:val="0"/>
                        </w:rPr>
                        <w:tab/>
                        <w:t>20</w:t>
                      </w:r>
                      <w:r w:rsidR="00014193">
                        <w:rPr>
                          <w:rFonts w:ascii="Futura Book" w:hAnsi="Futura Book"/>
                          <w:b w:val="0"/>
                          <w:bCs w:val="0"/>
                        </w:rPr>
                        <w:t>24</w:t>
                      </w:r>
                      <w:r w:rsidR="0001756B">
                        <w:rPr>
                          <w:rFonts w:ascii="Futura Book" w:hAnsi="Futura Book"/>
                          <w:b w:val="0"/>
                          <w:bCs w:val="0"/>
                        </w:rPr>
                        <w:t xml:space="preserve"> </w:t>
                      </w:r>
                      <w:r w:rsidR="00014193" w:rsidRPr="008B6D5A">
                        <w:rPr>
                          <w:rFonts w:ascii="Futura Book" w:hAnsi="Futura Book"/>
                          <w:b w:val="0"/>
                          <w:bCs w:val="0"/>
                        </w:rPr>
                        <w:t>– Present</w:t>
                      </w:r>
                    </w:p>
                    <w:p w14:paraId="73AC7EDF" w14:textId="557EAB28" w:rsidR="00014193" w:rsidRPr="0079613E" w:rsidRDefault="009A4B60" w:rsidP="00014193">
                      <w:pPr>
                        <w:pStyle w:val="Heading3"/>
                      </w:pPr>
                      <w:r>
                        <w:t>Independent</w:t>
                      </w:r>
                      <w:r w:rsidR="00014193" w:rsidRPr="0079613E">
                        <w:t xml:space="preserve"> | </w:t>
                      </w:r>
                      <w:r w:rsidR="00014193">
                        <w:t>Brussels, Belgium</w:t>
                      </w:r>
                    </w:p>
                    <w:p w14:paraId="2F61B7AB" w14:textId="1C40D793" w:rsidR="00014193" w:rsidRDefault="006D1F3D" w:rsidP="00887877">
                      <w:pPr>
                        <w:pStyle w:val="Heading2"/>
                        <w:jc w:val="both"/>
                        <w:rPr>
                          <w:rFonts w:ascii="FreightTextProBook-Regular" w:eastAsiaTheme="minorEastAsia" w:hAnsi="FreightTextProBook-Regular"/>
                          <w:b w:val="0"/>
                          <w:bCs w:val="0"/>
                          <w:szCs w:val="24"/>
                        </w:rPr>
                      </w:pPr>
                      <w:r w:rsidRPr="006D1F3D">
                        <w:rPr>
                          <w:rFonts w:ascii="FreightTextProBook-Regular" w:eastAsiaTheme="minorEastAsia" w:hAnsi="FreightTextProBook-Regular"/>
                          <w:b w:val="0"/>
                          <w:bCs w:val="0"/>
                          <w:szCs w:val="24"/>
                        </w:rPr>
                        <w:t>Advise leadership teams and organizations on narrative strategy and AI-enabled communication systems, with a focus on clarity, consistency, and scalability.</w:t>
                      </w:r>
                      <w:r>
                        <w:rPr>
                          <w:rFonts w:ascii="FreightTextProBook-Regular" w:eastAsiaTheme="minorEastAsia" w:hAnsi="FreightTextProBook-Regular"/>
                          <w:b w:val="0"/>
                          <w:bCs w:val="0"/>
                          <w:szCs w:val="24"/>
                        </w:rPr>
                        <w:t xml:space="preserve"> </w:t>
                      </w:r>
                      <w:r w:rsidR="00EE38EE" w:rsidRPr="00EE38EE">
                        <w:rPr>
                          <w:rFonts w:ascii="FreightTextProBook-Regular" w:eastAsiaTheme="minorEastAsia" w:hAnsi="FreightTextProBook-Regular"/>
                          <w:b w:val="0"/>
                          <w:bCs w:val="0"/>
                          <w:szCs w:val="24"/>
                        </w:rPr>
                        <w:t>Develop frameworks that align story, strategy, and behavior across internal and external environments.</w:t>
                      </w:r>
                    </w:p>
                    <w:p w14:paraId="49385504" w14:textId="6B0EA9AD" w:rsidR="00933296" w:rsidRDefault="00933296" w:rsidP="00887877">
                      <w:pPr>
                        <w:pStyle w:val="ListParagraph"/>
                        <w:numPr>
                          <w:ilvl w:val="0"/>
                          <w:numId w:val="12"/>
                        </w:numPr>
                        <w:jc w:val="both"/>
                        <w:rPr>
                          <w:rFonts w:ascii="FreightTextProBook-Regular" w:hAnsi="FreightTextProBook-Regular"/>
                        </w:rPr>
                      </w:pPr>
                      <w:r w:rsidRPr="00933296">
                        <w:rPr>
                          <w:rFonts w:ascii="FreightTextProBook-Regular" w:hAnsi="FreightTextProBook-Regular"/>
                        </w:rPr>
                        <w:t>Design end-to-end messaging architectures that connect strategy, positioning, and execution across internal and external communication</w:t>
                      </w:r>
                    </w:p>
                    <w:p w14:paraId="30CCBAE7" w14:textId="77777777" w:rsidR="00A15044" w:rsidRDefault="00A15044" w:rsidP="00887877">
                      <w:pPr>
                        <w:pStyle w:val="ListParagraph"/>
                        <w:numPr>
                          <w:ilvl w:val="0"/>
                          <w:numId w:val="12"/>
                        </w:numPr>
                        <w:jc w:val="both"/>
                        <w:rPr>
                          <w:rFonts w:ascii="FreightTextProBook-Regular" w:hAnsi="FreightTextProBook-Regular"/>
                        </w:rPr>
                      </w:pPr>
                      <w:r w:rsidRPr="00A15044">
                        <w:rPr>
                          <w:rFonts w:ascii="FreightTextProBook-Regular" w:hAnsi="FreightTextProBook-Regular"/>
                        </w:rPr>
                        <w:t>Build AI-assisted communication systems (custom GPTs, prompt frameworks, modular content libraries) that scale enterprise messaging while preserving voice, governance, and coherence</w:t>
                      </w:r>
                    </w:p>
                    <w:p w14:paraId="09556A45" w14:textId="2F465451" w:rsidR="0079613E" w:rsidRPr="008B6D5A" w:rsidRDefault="00E012A2" w:rsidP="0079613E">
                      <w:pPr>
                        <w:pStyle w:val="Heading2"/>
                        <w:rPr>
                          <w:rFonts w:ascii="Futura Book" w:hAnsi="Futura Book"/>
                          <w:b w:val="0"/>
                          <w:bCs w:val="0"/>
                        </w:rPr>
                      </w:pPr>
                      <w:r>
                        <w:rPr>
                          <w:rFonts w:ascii="Futura Book" w:hAnsi="Futura Book"/>
                          <w:b w:val="0"/>
                          <w:bCs w:val="0"/>
                        </w:rPr>
                        <w:t>Head of Communications, Europe</w:t>
                      </w:r>
                      <w:r w:rsidR="0079613E" w:rsidRPr="008B6D5A">
                        <w:rPr>
                          <w:rFonts w:ascii="Futura Book" w:hAnsi="Futura Book"/>
                          <w:b w:val="0"/>
                          <w:bCs w:val="0"/>
                        </w:rPr>
                        <w:tab/>
                        <w:t>20</w:t>
                      </w:r>
                      <w:r>
                        <w:rPr>
                          <w:rFonts w:ascii="Futura Book" w:hAnsi="Futura Book"/>
                          <w:b w:val="0"/>
                          <w:bCs w:val="0"/>
                        </w:rPr>
                        <w:t>20</w:t>
                      </w:r>
                      <w:r w:rsidR="00054977">
                        <w:rPr>
                          <w:rFonts w:ascii="Futura Book" w:hAnsi="Futura Book"/>
                          <w:b w:val="0"/>
                          <w:bCs w:val="0"/>
                        </w:rPr>
                        <w:t xml:space="preserve"> </w:t>
                      </w:r>
                      <w:r w:rsidR="0079613E" w:rsidRPr="008B6D5A">
                        <w:rPr>
                          <w:rFonts w:ascii="Futura Book" w:hAnsi="Futura Book"/>
                          <w:b w:val="0"/>
                          <w:bCs w:val="0"/>
                        </w:rPr>
                        <w:t xml:space="preserve">– </w:t>
                      </w:r>
                      <w:r>
                        <w:rPr>
                          <w:rFonts w:ascii="Futura Book" w:hAnsi="Futura Book"/>
                          <w:b w:val="0"/>
                          <w:bCs w:val="0"/>
                        </w:rPr>
                        <w:t>2024</w:t>
                      </w:r>
                    </w:p>
                    <w:p w14:paraId="4693AEB7" w14:textId="2E1EFDFB" w:rsidR="00E012A2" w:rsidRPr="00E012A2" w:rsidRDefault="00E012A2" w:rsidP="00E012A2">
                      <w:pPr>
                        <w:pStyle w:val="Heading3"/>
                        <w:ind w:left="0" w:firstLine="0"/>
                        <w:rPr>
                          <w:i w:val="0"/>
                          <w:iCs w:val="0"/>
                        </w:rPr>
                      </w:pPr>
                      <w:r>
                        <w:t>Securitas Group</w:t>
                      </w:r>
                      <w:r w:rsidR="0079613E" w:rsidRPr="0079613E">
                        <w:t xml:space="preserve"> | </w:t>
                      </w:r>
                      <w:r>
                        <w:t>Brussels, Belgium</w:t>
                      </w:r>
                      <w:r>
                        <w:br/>
                      </w:r>
                      <w:r w:rsidRPr="00E012A2">
                        <w:rPr>
                          <w:i w:val="0"/>
                          <w:iCs w:val="0"/>
                        </w:rPr>
                        <w:t>Global leader in security services with 350,000+ employees in 45 markets</w:t>
                      </w:r>
                    </w:p>
                    <w:p w14:paraId="111BBC72" w14:textId="0CF4E2D9" w:rsidR="00082745" w:rsidRPr="00FC7233" w:rsidRDefault="0044478B" w:rsidP="00FC7233">
                      <w:pPr>
                        <w:jc w:val="both"/>
                        <w:rPr>
                          <w:rFonts w:ascii="FreightTextProBook-Regular" w:hAnsi="FreightTextProBook-Regular"/>
                        </w:rPr>
                      </w:pPr>
                      <w:r w:rsidRPr="00FC7233">
                        <w:rPr>
                          <w:rFonts w:ascii="FreightTextProBook-Regular" w:hAnsi="FreightTextProBook-Regular"/>
                        </w:rPr>
                        <w:t>Led change and adoption communications for Securitas Europe's largest business</w:t>
                      </w:r>
                      <w:r w:rsidR="003A5509">
                        <w:rPr>
                          <w:rFonts w:ascii="FreightTextProBook-Regular" w:hAnsi="FreightTextProBook-Regular"/>
                        </w:rPr>
                        <w:t xml:space="preserve"> and IT&amp;C</w:t>
                      </w:r>
                      <w:r w:rsidRPr="00FC7233">
                        <w:rPr>
                          <w:rFonts w:ascii="FreightTextProBook-Regular" w:hAnsi="FreightTextProBook-Regular"/>
                        </w:rPr>
                        <w:t xml:space="preserve"> transformation: harmonizing systems, tools, and ways of working across 22+ markets in a historically decentralized organization, in partnership with Deloitte and internal business owners.</w:t>
                      </w:r>
                    </w:p>
                    <w:p w14:paraId="0F550612" w14:textId="77777777" w:rsidR="0044478B" w:rsidRPr="0044478B" w:rsidRDefault="0044478B" w:rsidP="0044478B">
                      <w:pPr>
                        <w:pStyle w:val="ListParagraph"/>
                        <w:numPr>
                          <w:ilvl w:val="0"/>
                          <w:numId w:val="8"/>
                        </w:numPr>
                        <w:rPr>
                          <w:rFonts w:ascii="FreightTextProBook-Regular" w:hAnsi="FreightTextProBook-Regular"/>
                        </w:rPr>
                      </w:pPr>
                      <w:r w:rsidRPr="0044478B">
                        <w:rPr>
                          <w:rFonts w:ascii="FreightTextProBook-Regular" w:hAnsi="FreightTextProBook-Regular"/>
                        </w:rPr>
                        <w:t>Designed and executed the internal communications strategy across executive cascades, manager enablement, and multilingual employee channels, driving understanding and adoption of new platforms and operating models across the European workforce.</w:t>
                      </w:r>
                    </w:p>
                    <w:p w14:paraId="61178BBD" w14:textId="77777777" w:rsidR="00E012A2" w:rsidRPr="00E012A2" w:rsidRDefault="00E012A2" w:rsidP="00E012A2">
                      <w:pPr>
                        <w:pStyle w:val="ListParagraph"/>
                        <w:numPr>
                          <w:ilvl w:val="0"/>
                          <w:numId w:val="8"/>
                        </w:numPr>
                        <w:jc w:val="both"/>
                        <w:rPr>
                          <w:rFonts w:ascii="FreightTextProBook-Regular" w:hAnsi="FreightTextProBook-Regular"/>
                        </w:rPr>
                      </w:pPr>
                      <w:r w:rsidRPr="00E012A2">
                        <w:rPr>
                          <w:rFonts w:ascii="FreightTextProBook-Regular" w:hAnsi="FreightTextProBook-Regular"/>
                        </w:rPr>
                        <w:t>Led crisis response and internal communications during major restructuring, sustaining &gt;90% retention among key leadership roles.</w:t>
                      </w:r>
                    </w:p>
                    <w:p w14:paraId="14DF5D71" w14:textId="3850EB73" w:rsidR="0079613E" w:rsidRPr="00843E4B" w:rsidRDefault="00E012A2" w:rsidP="0079613E">
                      <w:pPr>
                        <w:pStyle w:val="ListParagraph"/>
                        <w:numPr>
                          <w:ilvl w:val="0"/>
                          <w:numId w:val="8"/>
                        </w:numPr>
                        <w:jc w:val="both"/>
                        <w:rPr>
                          <w:rFonts w:ascii="FreightTextProBook-Regular" w:hAnsi="FreightTextProBook-Regular"/>
                        </w:rPr>
                      </w:pPr>
                      <w:r w:rsidRPr="00E012A2">
                        <w:rPr>
                          <w:rFonts w:ascii="FreightTextProBook-Regular" w:hAnsi="FreightTextProBook-Regular"/>
                        </w:rPr>
                        <w:t>Built and mentored a network of 40+ country communicators, standardizing messaging and KPIs across all markets.</w:t>
                      </w:r>
                    </w:p>
                    <w:p w14:paraId="0F738535" w14:textId="11052175" w:rsidR="008B6D5A" w:rsidRPr="008B6D5A" w:rsidRDefault="00E012A2" w:rsidP="008B6D5A">
                      <w:pPr>
                        <w:pStyle w:val="Heading2"/>
                        <w:rPr>
                          <w:rFonts w:ascii="Futura Book" w:hAnsi="Futura Book"/>
                          <w:b w:val="0"/>
                          <w:bCs w:val="0"/>
                        </w:rPr>
                      </w:pPr>
                      <w:r>
                        <w:rPr>
                          <w:rFonts w:ascii="Futura Book" w:hAnsi="Futura Book"/>
                          <w:b w:val="0"/>
                          <w:bCs w:val="0"/>
                        </w:rPr>
                        <w:t>Head of Communications, Brand and Digital - Global</w:t>
                      </w:r>
                      <w:r w:rsidR="008B6D5A" w:rsidRPr="008B6D5A">
                        <w:rPr>
                          <w:rFonts w:ascii="Futura Book" w:hAnsi="Futura Book"/>
                          <w:b w:val="0"/>
                          <w:bCs w:val="0"/>
                        </w:rPr>
                        <w:tab/>
                      </w:r>
                      <w:r w:rsidR="00054977">
                        <w:rPr>
                          <w:rFonts w:ascii="Futura Book" w:hAnsi="Futura Book"/>
                          <w:b w:val="0"/>
                          <w:bCs w:val="0"/>
                        </w:rPr>
                        <w:t>2</w:t>
                      </w:r>
                      <w:r w:rsidR="008B6D5A" w:rsidRPr="008B6D5A">
                        <w:rPr>
                          <w:rFonts w:ascii="Futura Book" w:hAnsi="Futura Book"/>
                          <w:b w:val="0"/>
                          <w:bCs w:val="0"/>
                        </w:rPr>
                        <w:t>0</w:t>
                      </w:r>
                      <w:r w:rsidR="00054977">
                        <w:rPr>
                          <w:rFonts w:ascii="Futura Book" w:hAnsi="Futura Book"/>
                          <w:b w:val="0"/>
                          <w:bCs w:val="0"/>
                        </w:rPr>
                        <w:t xml:space="preserve">15 </w:t>
                      </w:r>
                      <w:r w:rsidR="008B6D5A" w:rsidRPr="008B6D5A">
                        <w:rPr>
                          <w:rFonts w:ascii="Futura Book" w:hAnsi="Futura Book"/>
                          <w:b w:val="0"/>
                          <w:bCs w:val="0"/>
                        </w:rPr>
                        <w:t xml:space="preserve">– </w:t>
                      </w:r>
                      <w:r w:rsidR="00054977">
                        <w:rPr>
                          <w:rFonts w:ascii="Futura Book" w:hAnsi="Futura Book"/>
                          <w:b w:val="0"/>
                          <w:bCs w:val="0"/>
                        </w:rPr>
                        <w:t>2020</w:t>
                      </w:r>
                    </w:p>
                    <w:p w14:paraId="5DC9F9B3" w14:textId="6A7BD0C9" w:rsidR="008B6D5A" w:rsidRPr="0079613E" w:rsidRDefault="00E012A2" w:rsidP="00E012A2">
                      <w:pPr>
                        <w:pStyle w:val="Heading3"/>
                        <w:ind w:left="0" w:firstLine="0"/>
                      </w:pPr>
                      <w:r>
                        <w:t>BICS (Telecommunications)</w:t>
                      </w:r>
                      <w:r w:rsidR="008B6D5A" w:rsidRPr="0079613E">
                        <w:t xml:space="preserve"> | </w:t>
                      </w:r>
                      <w:r>
                        <w:t>Brussels, Belgium</w:t>
                      </w:r>
                      <w:r>
                        <w:br/>
                      </w:r>
                      <w:r w:rsidRPr="00E012A2">
                        <w:t>International teleco</w:t>
                      </w:r>
                      <w:r>
                        <w:t>m</w:t>
                      </w:r>
                      <w:r w:rsidRPr="00E012A2">
                        <w:t>m</w:t>
                      </w:r>
                      <w:r>
                        <w:t>unications</w:t>
                      </w:r>
                      <w:r w:rsidRPr="00E012A2">
                        <w:t xml:space="preserve"> provider serving 100+ countries and major carriers</w:t>
                      </w:r>
                    </w:p>
                    <w:p w14:paraId="4AD00105" w14:textId="6B4483A2" w:rsidR="00847AF3" w:rsidRDefault="00847AF3" w:rsidP="00847AF3">
                      <w:pPr>
                        <w:jc w:val="both"/>
                        <w:rPr>
                          <w:rFonts w:ascii="FreightTextProBook-Regular" w:hAnsi="FreightTextProBook-Regular"/>
                        </w:rPr>
                      </w:pPr>
                      <w:r w:rsidRPr="00847AF3">
                        <w:rPr>
                          <w:rFonts w:ascii="FreightTextProBook-Regular" w:hAnsi="FreightTextProBook-Regular"/>
                        </w:rPr>
                        <w:t>Built and guided communication strategy across global teams, shaping brand narrative and managing high-stakes positioning</w:t>
                      </w:r>
                      <w:r w:rsidR="003A5509">
                        <w:rPr>
                          <w:rFonts w:ascii="FreightTextProBook-Regular" w:hAnsi="FreightTextProBook-Regular"/>
                        </w:rPr>
                        <w:t>, including change and business transformation.</w:t>
                      </w:r>
                    </w:p>
                    <w:p w14:paraId="3407D349" w14:textId="215B5362" w:rsidR="006A31D1" w:rsidRDefault="006A31D1" w:rsidP="006F5C9A">
                      <w:pPr>
                        <w:pStyle w:val="ListParagraph"/>
                        <w:numPr>
                          <w:ilvl w:val="0"/>
                          <w:numId w:val="9"/>
                        </w:numPr>
                        <w:jc w:val="both"/>
                        <w:rPr>
                          <w:rFonts w:ascii="FreightTextProBook-Regular" w:hAnsi="FreightTextProBook-Regular"/>
                        </w:rPr>
                      </w:pPr>
                      <w:r w:rsidRPr="006A31D1">
                        <w:rPr>
                          <w:rFonts w:ascii="FreightTextProBook-Regular" w:hAnsi="FreightTextProBook-Regular"/>
                        </w:rPr>
                        <w:t xml:space="preserve">Led communications for a global telecommunications carrier serving 100+ countries, translating complex network, platform, and digital infrastructure topics into clear narratives for B2B customers, </w:t>
                      </w:r>
                      <w:r w:rsidR="009C7A53">
                        <w:rPr>
                          <w:rFonts w:ascii="FreightTextProBook-Regular" w:hAnsi="FreightTextProBook-Regular"/>
                        </w:rPr>
                        <w:t xml:space="preserve">media, </w:t>
                      </w:r>
                      <w:r w:rsidRPr="006A31D1">
                        <w:rPr>
                          <w:rFonts w:ascii="FreightTextProBook-Regular" w:hAnsi="FreightTextProBook-Regular"/>
                        </w:rPr>
                        <w:t xml:space="preserve">partners, and </w:t>
                      </w:r>
                      <w:r w:rsidR="009C7A53">
                        <w:rPr>
                          <w:rFonts w:ascii="FreightTextProBook-Regular" w:hAnsi="FreightTextProBook-Regular"/>
                        </w:rPr>
                        <w:t>internal audiences</w:t>
                      </w:r>
                      <w:r w:rsidRPr="006A31D1">
                        <w:rPr>
                          <w:rFonts w:ascii="FreightTextProBook-Regular" w:hAnsi="FreightTextProBook-Regular"/>
                        </w:rPr>
                        <w:t>.</w:t>
                      </w:r>
                    </w:p>
                    <w:p w14:paraId="1D5CDC5B" w14:textId="2063E9AA" w:rsidR="002021A0" w:rsidRDefault="00E012A2" w:rsidP="006F5C9A">
                      <w:pPr>
                        <w:pStyle w:val="ListParagraph"/>
                        <w:numPr>
                          <w:ilvl w:val="0"/>
                          <w:numId w:val="9"/>
                        </w:numPr>
                        <w:jc w:val="both"/>
                        <w:rPr>
                          <w:rFonts w:ascii="FreightTextProBook-Regular" w:hAnsi="FreightTextProBook-Regular"/>
                        </w:rPr>
                      </w:pPr>
                      <w:r w:rsidRPr="00D22121">
                        <w:rPr>
                          <w:rFonts w:ascii="FreightTextProBook-Regular" w:hAnsi="FreightTextProBook-Regular"/>
                        </w:rPr>
                        <w:t>Streamlined content and agency operations, reducing costs by 30% while maintaining quality and consistency.</w:t>
                      </w:r>
                    </w:p>
                    <w:p w14:paraId="32C86CD2" w14:textId="5C3E63CA" w:rsidR="009C7A53" w:rsidRPr="00847AF3" w:rsidRDefault="009C7A53" w:rsidP="00142CE7">
                      <w:pPr>
                        <w:pStyle w:val="ListParagraph"/>
                        <w:numPr>
                          <w:ilvl w:val="0"/>
                          <w:numId w:val="9"/>
                        </w:numPr>
                        <w:jc w:val="both"/>
                        <w:rPr>
                          <w:rFonts w:ascii="FreightTextProBook-Regular" w:hAnsi="FreightTextProBook-Regular"/>
                        </w:rPr>
                      </w:pPr>
                      <w:r w:rsidRPr="00365E9F">
                        <w:rPr>
                          <w:rFonts w:ascii="FreightTextProBook-Regular" w:hAnsi="FreightTextProBook-Regular"/>
                        </w:rPr>
                        <w:t>Drove internal communications and adoption messaging for digital and platform initiatives across a multinational, multicultural workforce.</w:t>
                      </w:r>
                    </w:p>
                  </w:txbxContent>
                </v:textbox>
                <w10:wrap anchorx="page" anchory="page"/>
                <w10:anchorlock/>
              </v:shape>
            </w:pict>
          </mc:Fallback>
        </mc:AlternateContent>
      </w:r>
      <w:r w:rsidR="002021A0" w:rsidRPr="00CE3F0D">
        <w:rPr>
          <w:noProof/>
        </w:rPr>
        <mc:AlternateContent>
          <mc:Choice Requires="wps">
            <w:drawing>
              <wp:anchor distT="0" distB="0" distL="114300" distR="114300" simplePos="0" relativeHeight="251666449" behindDoc="0" locked="1" layoutInCell="1" allowOverlap="1" wp14:anchorId="48C5F7D7" wp14:editId="1CC8C3E1">
                <wp:simplePos x="0" y="0"/>
                <wp:positionH relativeFrom="page">
                  <wp:posOffset>2415540</wp:posOffset>
                </wp:positionH>
                <wp:positionV relativeFrom="page">
                  <wp:posOffset>1478280</wp:posOffset>
                </wp:positionV>
                <wp:extent cx="4909820" cy="154432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909820" cy="15443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D63AC97" w14:textId="77777777" w:rsidR="0079613E" w:rsidRPr="001563CE" w:rsidRDefault="0079613E" w:rsidP="0079613E">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Profile</w:t>
                            </w:r>
                          </w:p>
                          <w:p w14:paraId="13E0DBA6" w14:textId="016FF5ED" w:rsidR="002021A0" w:rsidRPr="00F00955" w:rsidRDefault="00F00955" w:rsidP="00063D9A">
                            <w:pPr>
                              <w:jc w:val="both"/>
                              <w:rPr>
                                <w:szCs w:val="20"/>
                              </w:rPr>
                            </w:pPr>
                            <w:r w:rsidRPr="00F00955">
                              <w:rPr>
                                <w:szCs w:val="20"/>
                              </w:rPr>
                              <w:t xml:space="preserve">Global communications leader with </w:t>
                            </w:r>
                            <w:r w:rsidRPr="00F00955">
                              <w:rPr>
                                <w:szCs w:val="20"/>
                              </w:rPr>
                              <w:t>extensive expertise</w:t>
                            </w:r>
                            <w:r w:rsidRPr="00F00955">
                              <w:rPr>
                                <w:szCs w:val="20"/>
                              </w:rPr>
                              <w:t xml:space="preserve"> across telecommunications, security services, and technology environments. Specializes in communications for large-scale digital and ICT transformation: enterprise platform rollouts, AI adoption, and change programs across multinational, multicultural organizations. Builds messaging architectures, AI-assisted content systems, and adoption frameworks that translate complex technology into clear narratives for executives, IT teams, and broader employee audiences. Trusted advisor to senior leadership on transformation, reputation, and stakeholder engagement.</w:t>
                            </w:r>
                            <w:r w:rsidR="00063D9A" w:rsidRPr="00F00955">
                              <w:rPr>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5F7D7" id="Text Box 2" o:spid="_x0000_s1033" type="#_x0000_t202" style="position:absolute;margin-left:190.2pt;margin-top:116.4pt;width:386.6pt;height:121.6pt;z-index:2516664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" filled="f" stroked="f">
                <v:textbox>
                  <w:txbxContent>
                    <w:p w14:paraId="1D63AC97" w14:textId="77777777" w:rsidR="0079613E" w:rsidRPr="001563CE" w:rsidRDefault="0079613E" w:rsidP="0079613E">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Profile</w:t>
                      </w:r>
                    </w:p>
                    <w:p w14:paraId="13E0DBA6" w14:textId="016FF5ED" w:rsidR="002021A0" w:rsidRPr="00F00955" w:rsidRDefault="00F00955" w:rsidP="00063D9A">
                      <w:pPr>
                        <w:jc w:val="both"/>
                        <w:rPr>
                          <w:szCs w:val="20"/>
                        </w:rPr>
                      </w:pPr>
                      <w:r w:rsidRPr="00F00955">
                        <w:rPr>
                          <w:szCs w:val="20"/>
                        </w:rPr>
                        <w:t xml:space="preserve">Global communications leader with </w:t>
                      </w:r>
                      <w:r w:rsidRPr="00F00955">
                        <w:rPr>
                          <w:szCs w:val="20"/>
                        </w:rPr>
                        <w:t>extensive expertise</w:t>
                      </w:r>
                      <w:r w:rsidRPr="00F00955">
                        <w:rPr>
                          <w:szCs w:val="20"/>
                        </w:rPr>
                        <w:t xml:space="preserve"> across telecommunications, security services, and technology environments. Specializes in communications for large-scale digital and ICT transformation: enterprise platform rollouts, AI adoption, and change programs across multinational, multicultural organizations. Builds messaging architectures, AI-assisted content systems, and adoption frameworks that translate complex technology into clear narratives for executives, IT teams, and broader employee audiences. Trusted advisor to senior leadership on transformation, reputation, and stakeholder engagement.</w:t>
                      </w:r>
                      <w:r w:rsidR="00063D9A" w:rsidRPr="00F00955">
                        <w:rPr>
                          <w:szCs w:val="20"/>
                        </w:rPr>
                        <w:t>.</w:t>
                      </w:r>
                    </w:p>
                  </w:txbxContent>
                </v:textbox>
                <w10:wrap type="square" anchorx="page" anchory="page"/>
                <w10:anchorlock/>
              </v:shape>
            </w:pict>
          </mc:Fallback>
        </mc:AlternateContent>
      </w:r>
      <w:r w:rsidR="007C21C9" w:rsidRPr="000A2076">
        <w:rPr>
          <w:rFonts w:ascii="FreightTextProBook-Regular" w:hAnsi="FreightTextProBook-Regular"/>
          <w:b/>
          <w:bCs/>
          <w:noProof/>
          <w:sz w:val="48"/>
          <w:szCs w:val="48"/>
        </w:rPr>
        <mc:AlternateContent>
          <mc:Choice Requires="wps">
            <w:drawing>
              <wp:anchor distT="0" distB="0" distL="114300" distR="114300" simplePos="0" relativeHeight="251694097" behindDoc="1" locked="1" layoutInCell="1" allowOverlap="1" wp14:anchorId="443CA6E0" wp14:editId="5E9A7AFA">
                <wp:simplePos x="0" y="0"/>
                <wp:positionH relativeFrom="column">
                  <wp:posOffset>-457200</wp:posOffset>
                </wp:positionH>
                <wp:positionV relativeFrom="page">
                  <wp:posOffset>-1905</wp:posOffset>
                </wp:positionV>
                <wp:extent cx="7915275" cy="1289050"/>
                <wp:effectExtent l="0" t="0" r="9525" b="6350"/>
                <wp:wrapNone/>
                <wp:docPr id="177225384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15275" cy="1289050"/>
                        </a:xfrm>
                        <a:prstGeom prst="rect">
                          <a:avLst/>
                        </a:prstGeom>
                        <a:solidFill>
                          <a:schemeClr val="accent1">
                            <a:lumMod val="90000"/>
                            <a:lumOff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12363" id="Rectangle 1" o:spid="_x0000_s1026" alt="&quot;&quot;" style="position:absolute;margin-left:-36pt;margin-top:-.15pt;width:623.25pt;height:101.5pt;z-index:-25162238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" fillcolor="#003364 [2900]" stroked="f" strokeweight="1pt">
                <w10:wrap anchory="page"/>
                <w10:anchorlock/>
              </v:rect>
            </w:pict>
          </mc:Fallback>
        </mc:AlternateContent>
      </w:r>
    </w:p>
    <w:p w14:paraId="1DA5C1F2" w14:textId="3A29A94C" w:rsidR="002021A0" w:rsidRPr="00CE3F0D" w:rsidRDefault="008B6D5A" w:rsidP="002021A0">
      <w:pPr>
        <w:pStyle w:val="Title"/>
        <w:rPr>
          <w:rFonts w:ascii="FreightTextProBook-Regular" w:hAnsi="FreightTextProBook-Regular"/>
          <w:b/>
          <w:bCs/>
          <w:sz w:val="48"/>
          <w:szCs w:val="48"/>
        </w:rPr>
      </w:pPr>
      <w:r w:rsidRPr="00CE3F0D">
        <w:rPr>
          <w:rFonts w:ascii="FreightTextProBook-Regular" w:hAnsi="FreightTextProBook-Regular"/>
          <w:b/>
          <w:bCs/>
          <w:sz w:val="48"/>
          <w:szCs w:val="48"/>
        </w:rPr>
        <w:t>A</w:t>
      </w:r>
      <w:r w:rsidRPr="00CE3F0D">
        <w:rPr>
          <w:rFonts w:ascii="FreightTextProBook-Regular" w:hAnsi="FreightTextProBook-Regular"/>
          <w:b/>
          <w:bCs/>
          <w:sz w:val="40"/>
          <w:szCs w:val="40"/>
        </w:rPr>
        <w:t>LEXANDRU</w:t>
      </w:r>
      <w:r w:rsidRPr="00CE3F0D">
        <w:rPr>
          <w:rFonts w:ascii="FreightTextProBook-Regular" w:hAnsi="FreightTextProBook-Regular"/>
          <w:b/>
          <w:bCs/>
          <w:sz w:val="48"/>
          <w:szCs w:val="48"/>
        </w:rPr>
        <w:t xml:space="preserve"> F</w:t>
      </w:r>
      <w:r w:rsidRPr="00CE3F0D">
        <w:rPr>
          <w:rFonts w:ascii="FreightTextProBook-Regular" w:hAnsi="FreightTextProBook-Regular"/>
          <w:b/>
          <w:bCs/>
          <w:sz w:val="40"/>
          <w:szCs w:val="40"/>
        </w:rPr>
        <w:t>ILIP</w:t>
      </w:r>
    </w:p>
    <w:p w14:paraId="4E822ECC" w14:textId="77BBE6BC" w:rsidR="00060DEE" w:rsidRPr="00CE3F0D" w:rsidRDefault="007C21C9"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r>
        <w:rPr>
          <w:rFonts w:ascii="FreightTextProBook-Regular" w:eastAsiaTheme="minorHAnsi" w:hAnsi="FreightTextProBook-Regular"/>
          <w:caps/>
          <w:color w:val="FFFFFF" w:themeColor="background1"/>
          <w:spacing w:val="40"/>
          <w:sz w:val="22"/>
          <w:szCs w:val="22"/>
          <w14:textOutline w14:w="9525" w14:cap="rnd" w14:cmpd="sng" w14:algn="ctr">
            <w14:noFill/>
            <w14:prstDash w14:val="solid"/>
            <w14:bevel/>
          </w14:textOutline>
        </w:rPr>
        <w:t xml:space="preserve">SENIOR LEADER </w:t>
      </w:r>
      <w:r w:rsidR="006F2A1A" w:rsidRPr="001563CE">
        <w:rPr>
          <w:rFonts w:ascii="FreightTextProBook-Regular" w:eastAsiaTheme="minorHAnsi" w:hAnsi="FreightTextProBook-Regular"/>
          <w:caps/>
          <w:color w:val="FFFFFF" w:themeColor="background1"/>
          <w:spacing w:val="40"/>
          <w:sz w:val="22"/>
          <w:szCs w:val="22"/>
          <w14:textOutline w14:w="9525" w14:cap="rnd" w14:cmpd="sng" w14:algn="ctr">
            <w14:noFill/>
            <w14:prstDash w14:val="solid"/>
            <w14:bevel/>
          </w14:textOutline>
        </w:rPr>
        <w:t>Global Communications</w:t>
      </w:r>
      <w:r>
        <w:rPr>
          <w:rFonts w:ascii="FreightTextProBook-Regular" w:eastAsiaTheme="minorHAnsi" w:hAnsi="FreightTextProBook-Regular"/>
          <w:caps/>
          <w:color w:val="FFFFFF" w:themeColor="background1"/>
          <w:spacing w:val="40"/>
          <w:sz w:val="22"/>
          <w:szCs w:val="22"/>
          <w14:textOutline w14:w="9525" w14:cap="rnd" w14:cmpd="sng" w14:algn="ctr">
            <w14:noFill/>
            <w14:prstDash w14:val="solid"/>
            <w14:bevel/>
          </w14:textOutline>
        </w:rPr>
        <w:br/>
      </w:r>
      <w:r w:rsidRPr="007C21C9">
        <w:rPr>
          <w:rFonts w:ascii="FreightTextProBook-Regular" w:eastAsiaTheme="minorHAnsi" w:hAnsi="FreightTextProBook-Regular"/>
          <w:caps/>
          <w:color w:val="FFFFFF" w:themeColor="background1"/>
          <w:spacing w:val="40"/>
          <w:sz w:val="18"/>
          <w:szCs w:val="18"/>
          <w14:textOutline w14:w="9525" w14:cap="rnd" w14:cmpd="sng" w14:algn="ctr">
            <w14:noFill/>
            <w14:prstDash w14:val="solid"/>
            <w14:bevel/>
          </w14:textOutline>
        </w:rPr>
        <w:t>ICT &amp; DIGITAL TRANSFORMATION COMMUNICATIONS | AI ADOPTION | ENTERPRISE PLATFORM ROLLOUTS | EXECUTIVE &amp; CHANGE COMMUNICATION</w:t>
      </w:r>
    </w:p>
    <w:p w14:paraId="7E10B86E"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DA5BDF9"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68DED0A"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3437D7FF"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32120AD7"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418E2900"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5CB17B9A"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1E1CD6E"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52E04B74"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0F448E0D"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2763DCD3"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5D89775A"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14681920"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10094009"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30F68867"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13DE3AA2"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6D4AE75"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108BBB4F"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4474F70D"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07349762"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27DC6990"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C5CF4CA"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265E7B12"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0B29602"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1512575B"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5AB90AB5"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385D8475"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3D00DD21"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7DA4FCD3"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146C8E4A"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1B1457DD"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79C5D277"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5B7F22C8"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886161F"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06A513C3"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76D35286"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5CD9D343"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7D29D3F5"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FCF55BA"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4E7D76B6"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387A19C1"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4CA45A34"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2E2656F5"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08714550"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586484F3"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8C9F664"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02EA52DD"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3E70587B"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37CE7833"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42E0F23C"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550107F8" w14:textId="77777777" w:rsidR="00060DEE" w:rsidRPr="00CE3F0D" w:rsidRDefault="00060DEE" w:rsidP="008B6D5A">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p>
    <w:p w14:paraId="656AB4AA" w14:textId="6DDF73B8" w:rsidR="00C277AF" w:rsidRPr="00CE3F0D" w:rsidRDefault="00C277AF" w:rsidP="000A2076">
      <w:pPr>
        <w:pStyle w:val="Title"/>
        <w:rPr>
          <w:rFonts w:ascii="FreightTextProBook-Regular" w:hAnsi="FreightTextProBook-Regular"/>
          <w:b/>
          <w:bCs/>
          <w:sz w:val="48"/>
          <w:szCs w:val="48"/>
        </w:rPr>
      </w:pPr>
      <w:r w:rsidRPr="000A2076">
        <w:rPr>
          <w:rFonts w:ascii="FreightTextProBook-Regular" w:hAnsi="FreightTextProBook-Regular"/>
          <w:b/>
          <w:bCs/>
          <w:noProof/>
          <w:sz w:val="48"/>
          <w:szCs w:val="48"/>
        </w:rPr>
        <w:lastRenderedPageBreak/>
        <mc:AlternateContent>
          <mc:Choice Requires="wps">
            <w:drawing>
              <wp:anchor distT="0" distB="0" distL="114300" distR="114300" simplePos="0" relativeHeight="251654656" behindDoc="1" locked="1" layoutInCell="1" allowOverlap="1" wp14:anchorId="549758C1" wp14:editId="00C2A9A6">
                <wp:simplePos x="0" y="0"/>
                <wp:positionH relativeFrom="column">
                  <wp:posOffset>-476250</wp:posOffset>
                </wp:positionH>
                <wp:positionV relativeFrom="page">
                  <wp:posOffset>-9525</wp:posOffset>
                </wp:positionV>
                <wp:extent cx="7915275" cy="1289050"/>
                <wp:effectExtent l="0" t="0" r="9525" b="6350"/>
                <wp:wrapNone/>
                <wp:docPr id="809893647"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15275" cy="1289050"/>
                        </a:xfrm>
                        <a:prstGeom prst="rect">
                          <a:avLst/>
                        </a:prstGeom>
                        <a:solidFill>
                          <a:schemeClr val="accent1">
                            <a:lumMod val="90000"/>
                            <a:lumOff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508C2" id="Rectangle 1" o:spid="_x0000_s1026" alt="&quot;&quot;" style="position:absolute;margin-left:-37.5pt;margin-top:-.75pt;width:623.25pt;height:10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" fillcolor="#003364 [2900]" stroked="f" strokeweight="1pt">
                <w10:wrap anchory="page"/>
                <w10:anchorlock/>
              </v:rect>
            </w:pict>
          </mc:Fallback>
        </mc:AlternateContent>
      </w:r>
      <w:r w:rsidRPr="00CE3F0D">
        <w:rPr>
          <w:rFonts w:ascii="FreightTextProBook-Regular" w:hAnsi="FreightTextProBook-Regular"/>
          <w:b/>
          <w:bCs/>
          <w:sz w:val="48"/>
          <w:szCs w:val="48"/>
        </w:rPr>
        <w:t>A</w:t>
      </w:r>
      <w:r w:rsidRPr="000A2076">
        <w:rPr>
          <w:rFonts w:ascii="FreightTextProBook-Regular" w:hAnsi="FreightTextProBook-Regular"/>
          <w:b/>
          <w:bCs/>
          <w:sz w:val="40"/>
          <w:szCs w:val="40"/>
        </w:rPr>
        <w:t>LEXANDRU</w:t>
      </w:r>
      <w:r w:rsidRPr="00CE3F0D">
        <w:rPr>
          <w:rFonts w:ascii="FreightTextProBook-Regular" w:hAnsi="FreightTextProBook-Regular"/>
          <w:b/>
          <w:bCs/>
          <w:sz w:val="48"/>
          <w:szCs w:val="48"/>
        </w:rPr>
        <w:t xml:space="preserve"> F</w:t>
      </w:r>
      <w:r w:rsidRPr="000A2076">
        <w:rPr>
          <w:rFonts w:ascii="FreightTextProBook-Regular" w:hAnsi="FreightTextProBook-Regular"/>
          <w:b/>
          <w:bCs/>
          <w:sz w:val="40"/>
          <w:szCs w:val="40"/>
        </w:rPr>
        <w:t>ILIP</w:t>
      </w:r>
    </w:p>
    <w:p w14:paraId="57575F14" w14:textId="2B2DD2CB" w:rsidR="00C277AF" w:rsidRPr="00CE3F0D" w:rsidRDefault="007C21C9" w:rsidP="001563CE">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r>
        <w:rPr>
          <w:rFonts w:ascii="FreightTextProBook-Regular" w:eastAsiaTheme="minorHAnsi" w:hAnsi="FreightTextProBook-Regular"/>
          <w:caps/>
          <w:color w:val="FFFFFF" w:themeColor="background1"/>
          <w:spacing w:val="40"/>
          <w:sz w:val="22"/>
          <w:szCs w:val="22"/>
          <w14:textOutline w14:w="9525" w14:cap="rnd" w14:cmpd="sng" w14:algn="ctr">
            <w14:noFill/>
            <w14:prstDash w14:val="solid"/>
            <w14:bevel/>
          </w14:textOutline>
        </w:rPr>
        <w:t xml:space="preserve">SENIOR LEADER </w:t>
      </w:r>
      <w:r w:rsidRPr="001563CE">
        <w:rPr>
          <w:rFonts w:ascii="FreightTextProBook-Regular" w:eastAsiaTheme="minorHAnsi" w:hAnsi="FreightTextProBook-Regular"/>
          <w:caps/>
          <w:color w:val="FFFFFF" w:themeColor="background1"/>
          <w:spacing w:val="40"/>
          <w:sz w:val="22"/>
          <w:szCs w:val="22"/>
          <w14:textOutline w14:w="9525" w14:cap="rnd" w14:cmpd="sng" w14:algn="ctr">
            <w14:noFill/>
            <w14:prstDash w14:val="solid"/>
            <w14:bevel/>
          </w14:textOutline>
        </w:rPr>
        <w:t>Global Communications</w:t>
      </w:r>
      <w:r>
        <w:rPr>
          <w:rFonts w:ascii="FreightTextProBook-Regular" w:eastAsiaTheme="minorHAnsi" w:hAnsi="FreightTextProBook-Regular"/>
          <w:caps/>
          <w:color w:val="FFFFFF" w:themeColor="background1"/>
          <w:spacing w:val="40"/>
          <w:sz w:val="22"/>
          <w:szCs w:val="22"/>
          <w14:textOutline w14:w="9525" w14:cap="rnd" w14:cmpd="sng" w14:algn="ctr">
            <w14:noFill/>
            <w14:prstDash w14:val="solid"/>
            <w14:bevel/>
          </w14:textOutline>
        </w:rPr>
        <w:br/>
      </w:r>
      <w:r w:rsidRPr="007C21C9">
        <w:rPr>
          <w:rFonts w:ascii="FreightTextProBook-Regular" w:eastAsiaTheme="minorHAnsi" w:hAnsi="FreightTextProBook-Regular"/>
          <w:caps/>
          <w:color w:val="FFFFFF" w:themeColor="background1"/>
          <w:spacing w:val="40"/>
          <w:sz w:val="18"/>
          <w:szCs w:val="18"/>
          <w14:textOutline w14:w="9525" w14:cap="rnd" w14:cmpd="sng" w14:algn="ctr">
            <w14:noFill/>
            <w14:prstDash w14:val="solid"/>
            <w14:bevel/>
          </w14:textOutline>
        </w:rPr>
        <w:t>ICT &amp; DIGITAL TRANSFORMATION COMMUNICATIONS | AI ADOPTION | ENTERPRISE PLATFORM ROLLOUTS | EXECUTIVE &amp; CHANGE COMMUNICATION</w:t>
      </w:r>
    </w:p>
    <w:p w14:paraId="43B07C59" w14:textId="05D89E06" w:rsidR="00C277AF" w:rsidRPr="00CE3F0D" w:rsidRDefault="00F82BB5" w:rsidP="00C277AF">
      <w:pPr>
        <w:jc w:val="center"/>
        <w:rPr>
          <w:rFonts w:ascii="FreightTextProBook-Regular" w:eastAsiaTheme="minorHAnsi" w:hAnsi="FreightTextProBook-Regular"/>
          <w:caps/>
          <w:color w:val="FFFFFF" w:themeColor="background1"/>
          <w:spacing w:val="40"/>
          <w:szCs w:val="20"/>
          <w14:textOutline w14:w="9525" w14:cap="rnd" w14:cmpd="sng" w14:algn="ctr">
            <w14:noFill/>
            <w14:prstDash w14:val="solid"/>
            <w14:bevel/>
          </w14:textOutline>
        </w:rPr>
      </w:pPr>
      <w:r w:rsidRPr="00CE3F0D">
        <w:rPr>
          <w:noProof/>
        </w:rPr>
        <mc:AlternateContent>
          <mc:Choice Requires="wps">
            <w:drawing>
              <wp:anchor distT="0" distB="0" distL="114300" distR="114300" simplePos="0" relativeHeight="251692049" behindDoc="0" locked="0" layoutInCell="1" allowOverlap="1" wp14:anchorId="714D867F" wp14:editId="4E2C6F44">
                <wp:simplePos x="0" y="0"/>
                <wp:positionH relativeFrom="column">
                  <wp:posOffset>-445770</wp:posOffset>
                </wp:positionH>
                <wp:positionV relativeFrom="paragraph">
                  <wp:posOffset>5524500</wp:posOffset>
                </wp:positionV>
                <wp:extent cx="2349500" cy="0"/>
                <wp:effectExtent l="0" t="0" r="0" b="0"/>
                <wp:wrapNone/>
                <wp:docPr id="138154794" name="Straight Connector 1"/>
                <wp:cNvGraphicFramePr/>
                <a:graphic xmlns:a="http://schemas.openxmlformats.org/drawingml/2006/main">
                  <a:graphicData uri="http://schemas.microsoft.com/office/word/2010/wordprocessingShape">
                    <wps:wsp>
                      <wps:cNvCnPr/>
                      <wps:spPr>
                        <a:xfrm flipH="1">
                          <a:off x="0" y="0"/>
                          <a:ext cx="2349500"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5808E8" id="Straight Connector 1" o:spid="_x0000_s1026" style="position:absolute;flip:x;z-index:251692049;visibility:visible;mso-wrap-style:square;mso-wrap-distance-left:9pt;mso-wrap-distance-top:0;mso-wrap-distance-right:9pt;mso-wrap-distance-bottom:0;mso-position-horizontal:absolute;mso-position-horizontal-relative:text;mso-position-vertical:absolute;mso-position-vertical-relative:text" from="-35.1pt,435pt" to="149.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" strokecolor="#bfbfbf [2412]">
                <v:stroke joinstyle="miter"/>
              </v:line>
            </w:pict>
          </mc:Fallback>
        </mc:AlternateContent>
      </w:r>
      <w:r w:rsidR="002152AB" w:rsidRPr="00CE3F0D">
        <w:rPr>
          <w:noProof/>
        </w:rPr>
        <mc:AlternateContent>
          <mc:Choice Requires="wps">
            <w:drawing>
              <wp:anchor distT="0" distB="0" distL="114300" distR="114300" simplePos="0" relativeHeight="251656704" behindDoc="0" locked="0" layoutInCell="1" allowOverlap="1" wp14:anchorId="1EC88F24" wp14:editId="623300DA">
                <wp:simplePos x="0" y="0"/>
                <wp:positionH relativeFrom="column">
                  <wp:posOffset>1899920</wp:posOffset>
                </wp:positionH>
                <wp:positionV relativeFrom="paragraph">
                  <wp:posOffset>91440</wp:posOffset>
                </wp:positionV>
                <wp:extent cx="0" cy="8783955"/>
                <wp:effectExtent l="0" t="0" r="38100" b="36195"/>
                <wp:wrapNone/>
                <wp:docPr id="1544936336" name="Straight Connector 1"/>
                <wp:cNvGraphicFramePr/>
                <a:graphic xmlns:a="http://schemas.openxmlformats.org/drawingml/2006/main">
                  <a:graphicData uri="http://schemas.microsoft.com/office/word/2010/wordprocessingShape">
                    <wps:wsp>
                      <wps:cNvCnPr/>
                      <wps:spPr>
                        <a:xfrm>
                          <a:off x="0" y="0"/>
                          <a:ext cx="0" cy="8783955"/>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D620F3" id="Straight Connector 1" o:spid="_x0000_s1026" style="position:absolute;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9.6pt,7.2pt" to="149.6pt,69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" strokecolor="#bfbfbf [2412]">
                <v:stroke joinstyle="miter"/>
              </v:line>
            </w:pict>
          </mc:Fallback>
        </mc:AlternateContent>
      </w:r>
      <w:r w:rsidR="00235E3B" w:rsidRPr="00CE3F0D">
        <w:rPr>
          <w:noProof/>
        </w:rPr>
        <mc:AlternateContent>
          <mc:Choice Requires="wps">
            <w:drawing>
              <wp:anchor distT="0" distB="0" distL="114300" distR="114300" simplePos="0" relativeHeight="251690001" behindDoc="0" locked="0" layoutInCell="1" allowOverlap="1" wp14:anchorId="70ECB039" wp14:editId="22311DC8">
                <wp:simplePos x="0" y="0"/>
                <wp:positionH relativeFrom="column">
                  <wp:posOffset>-411480</wp:posOffset>
                </wp:positionH>
                <wp:positionV relativeFrom="paragraph">
                  <wp:posOffset>2490280</wp:posOffset>
                </wp:positionV>
                <wp:extent cx="2349500" cy="0"/>
                <wp:effectExtent l="0" t="0" r="0" b="0"/>
                <wp:wrapNone/>
                <wp:docPr id="1277207740" name="Straight Connector 1"/>
                <wp:cNvGraphicFramePr/>
                <a:graphic xmlns:a="http://schemas.openxmlformats.org/drawingml/2006/main">
                  <a:graphicData uri="http://schemas.microsoft.com/office/word/2010/wordprocessingShape">
                    <wps:wsp>
                      <wps:cNvCnPr/>
                      <wps:spPr>
                        <a:xfrm flipH="1">
                          <a:off x="0" y="0"/>
                          <a:ext cx="2349500"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4C117A" id="Straight Connector 1" o:spid="_x0000_s1026" style="position:absolute;flip:x;z-index:251690001;visibility:visible;mso-wrap-style:square;mso-wrap-distance-left:9pt;mso-wrap-distance-top:0;mso-wrap-distance-right:9pt;mso-wrap-distance-bottom:0;mso-position-horizontal:absolute;mso-position-horizontal-relative:text;mso-position-vertical:absolute;mso-position-vertical-relative:text" from="-32.4pt,196.1pt" to="152.6pt,1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" strokecolor="#bfbfbf [2412]">
                <v:stroke joinstyle="miter"/>
              </v:line>
            </w:pict>
          </mc:Fallback>
        </mc:AlternateContent>
      </w:r>
      <w:r w:rsidR="001E7906" w:rsidRPr="00CE3F0D">
        <w:rPr>
          <w:noProof/>
        </w:rPr>
        <mc:AlternateContent>
          <mc:Choice Requires="wps">
            <w:drawing>
              <wp:anchor distT="0" distB="0" distL="114300" distR="114300" simplePos="0" relativeHeight="251660800" behindDoc="0" locked="1" layoutInCell="1" allowOverlap="1" wp14:anchorId="76CD6623" wp14:editId="2A111262">
                <wp:simplePos x="0" y="0"/>
                <wp:positionH relativeFrom="page">
                  <wp:posOffset>352425</wp:posOffset>
                </wp:positionH>
                <wp:positionV relativeFrom="page">
                  <wp:posOffset>6781165</wp:posOffset>
                </wp:positionV>
                <wp:extent cx="1896110" cy="3057525"/>
                <wp:effectExtent l="0" t="0" r="0" b="9525"/>
                <wp:wrapNone/>
                <wp:docPr id="1345716425" name="Text Box 1345716425"/>
                <wp:cNvGraphicFramePr/>
                <a:graphic xmlns:a="http://schemas.openxmlformats.org/drawingml/2006/main">
                  <a:graphicData uri="http://schemas.microsoft.com/office/word/2010/wordprocessingShape">
                    <wps:wsp>
                      <wps:cNvSpPr txBox="1"/>
                      <wps:spPr>
                        <a:xfrm>
                          <a:off x="0" y="0"/>
                          <a:ext cx="1896110" cy="30575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7446301" w14:textId="79157FE8" w:rsidR="001E7906" w:rsidRPr="001563CE" w:rsidRDefault="001E7906" w:rsidP="001E7906">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TOOLS</w:t>
                            </w:r>
                          </w:p>
                          <w:p w14:paraId="4B282CFD" w14:textId="77777777" w:rsidR="0048085A" w:rsidRPr="0048085A" w:rsidRDefault="0048085A" w:rsidP="0048085A">
                            <w:pPr>
                              <w:rPr>
                                <w:sz w:val="12"/>
                                <w:szCs w:val="16"/>
                              </w:rPr>
                            </w:pPr>
                          </w:p>
                          <w:p w14:paraId="276729AF" w14:textId="7DDC0E89" w:rsidR="000B4CF3" w:rsidRDefault="000B4CF3" w:rsidP="00A659F3">
                            <w:pPr>
                              <w:pStyle w:val="List"/>
                              <w:numPr>
                                <w:ilvl w:val="0"/>
                                <w:numId w:val="23"/>
                              </w:numPr>
                              <w:spacing w:line="276" w:lineRule="auto"/>
                            </w:pPr>
                            <w:r w:rsidRPr="000B4CF3">
                              <w:t xml:space="preserve">Microsoft 365 </w:t>
                            </w:r>
                            <w:r w:rsidRPr="00F82BB5">
                              <w:rPr>
                                <w:sz w:val="18"/>
                                <w:szCs w:val="22"/>
                              </w:rPr>
                              <w:t xml:space="preserve">(Teams, SharePoint, </w:t>
                            </w:r>
                            <w:r w:rsidR="00C07E1B" w:rsidRPr="00F82BB5">
                              <w:rPr>
                                <w:sz w:val="18"/>
                                <w:szCs w:val="22"/>
                              </w:rPr>
                              <w:t>Office</w:t>
                            </w:r>
                            <w:r w:rsidRPr="00F82BB5">
                              <w:rPr>
                                <w:sz w:val="18"/>
                                <w:szCs w:val="22"/>
                              </w:rPr>
                              <w:t>)</w:t>
                            </w:r>
                          </w:p>
                          <w:p w14:paraId="729ECC1F" w14:textId="3BA1198A" w:rsidR="000B4CF3" w:rsidRDefault="000B4CF3" w:rsidP="00A659F3">
                            <w:pPr>
                              <w:pStyle w:val="List"/>
                              <w:numPr>
                                <w:ilvl w:val="0"/>
                                <w:numId w:val="23"/>
                              </w:numPr>
                              <w:spacing w:line="276" w:lineRule="auto"/>
                            </w:pPr>
                            <w:r w:rsidRPr="000B4CF3">
                              <w:t>Intranet and digital workplace platforms</w:t>
                            </w:r>
                          </w:p>
                          <w:p w14:paraId="79DC41A8" w14:textId="59D0102A" w:rsidR="001A3417" w:rsidRDefault="001A3417" w:rsidP="00A659F3">
                            <w:pPr>
                              <w:pStyle w:val="List"/>
                              <w:numPr>
                                <w:ilvl w:val="0"/>
                                <w:numId w:val="23"/>
                              </w:numPr>
                              <w:spacing w:line="276" w:lineRule="auto"/>
                            </w:pPr>
                            <w:r w:rsidRPr="001A3417">
                              <w:t xml:space="preserve">Enterprise CMS </w:t>
                            </w:r>
                            <w:r w:rsidRPr="00F82BB5">
                              <w:rPr>
                                <w:sz w:val="18"/>
                                <w:szCs w:val="22"/>
                              </w:rPr>
                              <w:t>(WordPress, Drupal)</w:t>
                            </w:r>
                          </w:p>
                          <w:p w14:paraId="0BD0ACF3" w14:textId="6860425D" w:rsidR="00E46D63" w:rsidRDefault="001A3417" w:rsidP="001A3417">
                            <w:pPr>
                              <w:pStyle w:val="List"/>
                              <w:numPr>
                                <w:ilvl w:val="0"/>
                                <w:numId w:val="23"/>
                              </w:numPr>
                              <w:spacing w:line="276" w:lineRule="auto"/>
                            </w:pPr>
                            <w:r w:rsidRPr="001A3417">
                              <w:t>AI content systems (custom GPTs, prompt engineering, content automation)</w:t>
                            </w:r>
                          </w:p>
                          <w:p w14:paraId="52E8E41C" w14:textId="3DE2AE67" w:rsidR="001A3417" w:rsidRPr="00F82BB5" w:rsidRDefault="00C07E1B" w:rsidP="001A3417">
                            <w:pPr>
                              <w:pStyle w:val="List"/>
                              <w:numPr>
                                <w:ilvl w:val="0"/>
                                <w:numId w:val="23"/>
                              </w:numPr>
                              <w:spacing w:line="276" w:lineRule="auto"/>
                              <w:rPr>
                                <w:sz w:val="18"/>
                                <w:szCs w:val="22"/>
                              </w:rPr>
                            </w:pPr>
                            <w:r w:rsidRPr="00C07E1B">
                              <w:t xml:space="preserve">Analytics and SEO </w:t>
                            </w:r>
                            <w:r w:rsidRPr="00F82BB5">
                              <w:rPr>
                                <w:sz w:val="18"/>
                                <w:szCs w:val="22"/>
                              </w:rPr>
                              <w:t>(GA4, Search Console)</w:t>
                            </w:r>
                          </w:p>
                          <w:p w14:paraId="79F9711E" w14:textId="72A3F9DE" w:rsidR="00C07E1B" w:rsidRDefault="00C07E1B" w:rsidP="005E0170">
                            <w:pPr>
                              <w:pStyle w:val="List"/>
                              <w:numPr>
                                <w:ilvl w:val="0"/>
                                <w:numId w:val="23"/>
                              </w:numPr>
                              <w:spacing w:line="276" w:lineRule="auto"/>
                            </w:pPr>
                            <w:r w:rsidRPr="00C07E1B">
                              <w:t>Adobe Creative Suite, Canva</w:t>
                            </w:r>
                          </w:p>
                          <w:p w14:paraId="6D3786E9" w14:textId="77777777" w:rsidR="00F82BB5" w:rsidRPr="00F82BB5" w:rsidRDefault="00F82BB5" w:rsidP="00F82BB5">
                            <w:pPr>
                              <w:pStyle w:val="ListParagraph"/>
                              <w:numPr>
                                <w:ilvl w:val="0"/>
                                <w:numId w:val="23"/>
                              </w:numPr>
                            </w:pPr>
                            <w:r w:rsidRPr="00F82BB5">
                              <w:t>Collaboration platforms (Slack, Teams, Asana, Notion)</w:t>
                            </w:r>
                          </w:p>
                          <w:p w14:paraId="14CD83A1" w14:textId="77777777" w:rsidR="00F82BB5" w:rsidRPr="00497BDD" w:rsidRDefault="00F82BB5" w:rsidP="005E0170">
                            <w:pPr>
                              <w:pStyle w:val="List"/>
                              <w:numPr>
                                <w:ilvl w:val="0"/>
                                <w:numId w:val="23"/>
                              </w:numPr>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D6623" id="Text Box 1345716425" o:spid="_x0000_s1034" type="#_x0000_t202" style="position:absolute;left:0;text-align:left;margin-left:27.75pt;margin-top:533.95pt;width:149.3pt;height:240.7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" filled="f" stroked="f">
                <v:textbox>
                  <w:txbxContent>
                    <w:p w14:paraId="37446301" w14:textId="79157FE8" w:rsidR="001E7906" w:rsidRPr="001563CE" w:rsidRDefault="001E7906" w:rsidP="001E7906">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TOOLS</w:t>
                      </w:r>
                    </w:p>
                    <w:p w14:paraId="4B282CFD" w14:textId="77777777" w:rsidR="0048085A" w:rsidRPr="0048085A" w:rsidRDefault="0048085A" w:rsidP="0048085A">
                      <w:pPr>
                        <w:rPr>
                          <w:sz w:val="12"/>
                          <w:szCs w:val="16"/>
                        </w:rPr>
                      </w:pPr>
                    </w:p>
                    <w:p w14:paraId="276729AF" w14:textId="7DDC0E89" w:rsidR="000B4CF3" w:rsidRDefault="000B4CF3" w:rsidP="00A659F3">
                      <w:pPr>
                        <w:pStyle w:val="List"/>
                        <w:numPr>
                          <w:ilvl w:val="0"/>
                          <w:numId w:val="23"/>
                        </w:numPr>
                        <w:spacing w:line="276" w:lineRule="auto"/>
                      </w:pPr>
                      <w:r w:rsidRPr="000B4CF3">
                        <w:t xml:space="preserve">Microsoft 365 </w:t>
                      </w:r>
                      <w:r w:rsidRPr="00F82BB5">
                        <w:rPr>
                          <w:sz w:val="18"/>
                          <w:szCs w:val="22"/>
                        </w:rPr>
                        <w:t xml:space="preserve">(Teams, SharePoint, </w:t>
                      </w:r>
                      <w:r w:rsidR="00C07E1B" w:rsidRPr="00F82BB5">
                        <w:rPr>
                          <w:sz w:val="18"/>
                          <w:szCs w:val="22"/>
                        </w:rPr>
                        <w:t>Office</w:t>
                      </w:r>
                      <w:r w:rsidRPr="00F82BB5">
                        <w:rPr>
                          <w:sz w:val="18"/>
                          <w:szCs w:val="22"/>
                        </w:rPr>
                        <w:t>)</w:t>
                      </w:r>
                    </w:p>
                    <w:p w14:paraId="729ECC1F" w14:textId="3BA1198A" w:rsidR="000B4CF3" w:rsidRDefault="000B4CF3" w:rsidP="00A659F3">
                      <w:pPr>
                        <w:pStyle w:val="List"/>
                        <w:numPr>
                          <w:ilvl w:val="0"/>
                          <w:numId w:val="23"/>
                        </w:numPr>
                        <w:spacing w:line="276" w:lineRule="auto"/>
                      </w:pPr>
                      <w:r w:rsidRPr="000B4CF3">
                        <w:t>Intranet and digital workplace platforms</w:t>
                      </w:r>
                    </w:p>
                    <w:p w14:paraId="79DC41A8" w14:textId="59D0102A" w:rsidR="001A3417" w:rsidRDefault="001A3417" w:rsidP="00A659F3">
                      <w:pPr>
                        <w:pStyle w:val="List"/>
                        <w:numPr>
                          <w:ilvl w:val="0"/>
                          <w:numId w:val="23"/>
                        </w:numPr>
                        <w:spacing w:line="276" w:lineRule="auto"/>
                      </w:pPr>
                      <w:r w:rsidRPr="001A3417">
                        <w:t xml:space="preserve">Enterprise CMS </w:t>
                      </w:r>
                      <w:r w:rsidRPr="00F82BB5">
                        <w:rPr>
                          <w:sz w:val="18"/>
                          <w:szCs w:val="22"/>
                        </w:rPr>
                        <w:t>(WordPress, Drupal)</w:t>
                      </w:r>
                    </w:p>
                    <w:p w14:paraId="0BD0ACF3" w14:textId="6860425D" w:rsidR="00E46D63" w:rsidRDefault="001A3417" w:rsidP="001A3417">
                      <w:pPr>
                        <w:pStyle w:val="List"/>
                        <w:numPr>
                          <w:ilvl w:val="0"/>
                          <w:numId w:val="23"/>
                        </w:numPr>
                        <w:spacing w:line="276" w:lineRule="auto"/>
                      </w:pPr>
                      <w:r w:rsidRPr="001A3417">
                        <w:t>AI content systems (custom GPTs, prompt engineering, content automation)</w:t>
                      </w:r>
                    </w:p>
                    <w:p w14:paraId="52E8E41C" w14:textId="3DE2AE67" w:rsidR="001A3417" w:rsidRPr="00F82BB5" w:rsidRDefault="00C07E1B" w:rsidP="001A3417">
                      <w:pPr>
                        <w:pStyle w:val="List"/>
                        <w:numPr>
                          <w:ilvl w:val="0"/>
                          <w:numId w:val="23"/>
                        </w:numPr>
                        <w:spacing w:line="276" w:lineRule="auto"/>
                        <w:rPr>
                          <w:sz w:val="18"/>
                          <w:szCs w:val="22"/>
                        </w:rPr>
                      </w:pPr>
                      <w:r w:rsidRPr="00C07E1B">
                        <w:t xml:space="preserve">Analytics and SEO </w:t>
                      </w:r>
                      <w:r w:rsidRPr="00F82BB5">
                        <w:rPr>
                          <w:sz w:val="18"/>
                          <w:szCs w:val="22"/>
                        </w:rPr>
                        <w:t>(GA4, Search Console)</w:t>
                      </w:r>
                    </w:p>
                    <w:p w14:paraId="79F9711E" w14:textId="72A3F9DE" w:rsidR="00C07E1B" w:rsidRDefault="00C07E1B" w:rsidP="005E0170">
                      <w:pPr>
                        <w:pStyle w:val="List"/>
                        <w:numPr>
                          <w:ilvl w:val="0"/>
                          <w:numId w:val="23"/>
                        </w:numPr>
                        <w:spacing w:line="276" w:lineRule="auto"/>
                      </w:pPr>
                      <w:r w:rsidRPr="00C07E1B">
                        <w:t>Adobe Creative Suite, Canva</w:t>
                      </w:r>
                    </w:p>
                    <w:p w14:paraId="6D3786E9" w14:textId="77777777" w:rsidR="00F82BB5" w:rsidRPr="00F82BB5" w:rsidRDefault="00F82BB5" w:rsidP="00F82BB5">
                      <w:pPr>
                        <w:pStyle w:val="ListParagraph"/>
                        <w:numPr>
                          <w:ilvl w:val="0"/>
                          <w:numId w:val="23"/>
                        </w:numPr>
                      </w:pPr>
                      <w:r w:rsidRPr="00F82BB5">
                        <w:t>Collaboration platforms (Slack, Teams, Asana, Notion)</w:t>
                      </w:r>
                    </w:p>
                    <w:p w14:paraId="14CD83A1" w14:textId="77777777" w:rsidR="00F82BB5" w:rsidRPr="00497BDD" w:rsidRDefault="00F82BB5" w:rsidP="005E0170">
                      <w:pPr>
                        <w:pStyle w:val="List"/>
                        <w:numPr>
                          <w:ilvl w:val="0"/>
                          <w:numId w:val="23"/>
                        </w:numPr>
                        <w:spacing w:line="276" w:lineRule="auto"/>
                      </w:pPr>
                    </w:p>
                  </w:txbxContent>
                </v:textbox>
                <w10:wrap anchorx="page" anchory="page"/>
                <w10:anchorlock/>
              </v:shape>
            </w:pict>
          </mc:Fallback>
        </mc:AlternateContent>
      </w:r>
      <w:r w:rsidR="004350DC" w:rsidRPr="00CE3F0D">
        <w:rPr>
          <w:noProof/>
        </w:rPr>
        <mc:AlternateContent>
          <mc:Choice Requires="wps">
            <w:drawing>
              <wp:anchor distT="0" distB="0" distL="114300" distR="114300" simplePos="0" relativeHeight="251659776" behindDoc="0" locked="1" layoutInCell="1" allowOverlap="1" wp14:anchorId="7BD041D6" wp14:editId="2D4390F7">
                <wp:simplePos x="0" y="0"/>
                <wp:positionH relativeFrom="page">
                  <wp:posOffset>338455</wp:posOffset>
                </wp:positionH>
                <wp:positionV relativeFrom="page">
                  <wp:posOffset>1422400</wp:posOffset>
                </wp:positionV>
                <wp:extent cx="2019300" cy="2167255"/>
                <wp:effectExtent l="0" t="0" r="0" b="4445"/>
                <wp:wrapNone/>
                <wp:docPr id="1784386440" name="Text Box 1784386440"/>
                <wp:cNvGraphicFramePr/>
                <a:graphic xmlns:a="http://schemas.openxmlformats.org/drawingml/2006/main">
                  <a:graphicData uri="http://schemas.microsoft.com/office/word/2010/wordprocessingShape">
                    <wps:wsp>
                      <wps:cNvSpPr txBox="1"/>
                      <wps:spPr>
                        <a:xfrm>
                          <a:off x="0" y="0"/>
                          <a:ext cx="2019300" cy="21672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78D9A7F" w14:textId="2BA72A13" w:rsidR="0048085A" w:rsidRPr="001563CE" w:rsidRDefault="004350DC" w:rsidP="0048085A">
                            <w:pPr>
                              <w:pStyle w:val="Heading1"/>
                              <w:rPr>
                                <w:rFonts w:ascii="FreightTextProBook-Regular" w:hAnsi="FreightTextProBook-Regular"/>
                                <w:b/>
                                <w:bCs/>
                              </w:rPr>
                            </w:pPr>
                            <w:r w:rsidRPr="001563CE">
                              <w:rPr>
                                <w:rFonts w:ascii="FreightTextProBook-Regular" w:hAnsi="FreightTextProBook-Regular"/>
                                <w:b/>
                                <w:bCs/>
                              </w:rPr>
                              <w:t>Education</w:t>
                            </w:r>
                          </w:p>
                          <w:p w14:paraId="4735351B" w14:textId="77777777" w:rsidR="0048085A" w:rsidRPr="0048085A" w:rsidRDefault="0048085A" w:rsidP="0048085A">
                            <w:pPr>
                              <w:pStyle w:val="Heading3"/>
                              <w:ind w:left="360" w:firstLine="0"/>
                              <w:rPr>
                                <w:i w:val="0"/>
                                <w:iCs w:val="0"/>
                                <w:sz w:val="12"/>
                                <w:szCs w:val="12"/>
                              </w:rPr>
                            </w:pPr>
                          </w:p>
                          <w:p w14:paraId="624DF519" w14:textId="5C2CA39D" w:rsidR="004350DC" w:rsidRPr="008B6D5A" w:rsidRDefault="004350DC" w:rsidP="0048085A">
                            <w:pPr>
                              <w:pStyle w:val="Heading4"/>
                              <w:rPr>
                                <w:rFonts w:ascii="FreightTextProBook-Regular" w:hAnsi="FreightTextProBook-Regular"/>
                              </w:rPr>
                            </w:pPr>
                            <w:r w:rsidRPr="008B6D5A">
                              <w:rPr>
                                <w:rFonts w:ascii="FreightTextProBook-Regular" w:hAnsi="FreightTextProBook-Regular"/>
                              </w:rPr>
                              <w:t>BACHELOR OF SCIENCE</w:t>
                            </w:r>
                          </w:p>
                          <w:p w14:paraId="7260222E" w14:textId="39662EC4" w:rsidR="005E54BF" w:rsidRPr="005E54BF" w:rsidRDefault="004350DC" w:rsidP="001E7906">
                            <w:pPr>
                              <w:pStyle w:val="Heading3"/>
                              <w:ind w:left="0" w:firstLine="0"/>
                            </w:pPr>
                            <w:r w:rsidRPr="008B6D5A">
                              <w:t>Communications &amp; Public Relation</w:t>
                            </w:r>
                            <w:r>
                              <w:t>s</w:t>
                            </w:r>
                            <w:r w:rsidR="005E54BF">
                              <w:br/>
                              <w:t>SNSPA</w:t>
                            </w:r>
                          </w:p>
                          <w:p w14:paraId="0C1028D2" w14:textId="72E3BCB3" w:rsidR="00144D68" w:rsidRPr="00144D68" w:rsidRDefault="00B954FE" w:rsidP="00B954FE">
                            <w:pPr>
                              <w:pStyle w:val="Heading4"/>
                              <w:rPr>
                                <w:b/>
                                <w:bCs/>
                              </w:rPr>
                            </w:pPr>
                            <w:r w:rsidRPr="00B954FE">
                              <w:rPr>
                                <w:b/>
                                <w:bCs/>
                                <w:sz w:val="8"/>
                                <w:szCs w:val="12"/>
                              </w:rPr>
                              <w:br/>
                            </w:r>
                            <w:r w:rsidRPr="00320875">
                              <w:rPr>
                                <w:rFonts w:ascii="FreightTextProBook-Regular" w:hAnsi="FreightTextProBook-Regular"/>
                                <w:sz w:val="18"/>
                                <w:szCs w:val="22"/>
                              </w:rPr>
                              <w:t>CertificatION</w:t>
                            </w:r>
                            <w:r w:rsidR="00144D68" w:rsidRPr="00144D68">
                              <w:rPr>
                                <w:b/>
                                <w:bCs/>
                              </w:rPr>
                              <w:br/>
                            </w:r>
                            <w:r w:rsidR="006E5CE4" w:rsidRPr="00144D68">
                              <w:rPr>
                                <w:rFonts w:ascii="FreightTextProBook-Regular" w:hAnsi="FreightTextProBook-Regular"/>
                              </w:rPr>
                              <w:t>DIGITAL TRANSFORMATION</w:t>
                            </w:r>
                            <w:r w:rsidR="00144D68" w:rsidRPr="00144D68">
                              <w:rPr>
                                <w:b/>
                                <w:bCs/>
                              </w:rPr>
                              <w:t xml:space="preserve"> </w:t>
                            </w:r>
                          </w:p>
                          <w:p w14:paraId="5D53888F" w14:textId="62FAB5C9" w:rsidR="00144D68" w:rsidRDefault="00144D68" w:rsidP="006E5CE4">
                            <w:pPr>
                              <w:pStyle w:val="Heading3"/>
                            </w:pPr>
                            <w:r w:rsidRPr="00144D68">
                              <w:t>Boston University</w:t>
                            </w:r>
                          </w:p>
                          <w:p w14:paraId="7EDE48F3" w14:textId="77777777" w:rsidR="00B954FE" w:rsidRPr="00B954FE" w:rsidRDefault="00B954FE" w:rsidP="00B954FE">
                            <w:pPr>
                              <w:rPr>
                                <w:sz w:val="8"/>
                                <w:szCs w:val="12"/>
                              </w:rPr>
                            </w:pPr>
                          </w:p>
                          <w:p w14:paraId="0A7F441B" w14:textId="3092392F" w:rsidR="00741D8E" w:rsidRPr="00320875" w:rsidRDefault="00B954FE" w:rsidP="00741D8E">
                            <w:pPr>
                              <w:rPr>
                                <w:sz w:val="18"/>
                                <w:szCs w:val="22"/>
                              </w:rPr>
                            </w:pPr>
                            <w:r w:rsidRPr="00320875">
                              <w:rPr>
                                <w:rFonts w:ascii="FreightTextProBook-Regular" w:hAnsi="FreightTextProBook-Regular"/>
                                <w:sz w:val="18"/>
                                <w:szCs w:val="22"/>
                              </w:rPr>
                              <w:t>CERTIFICATION</w:t>
                            </w:r>
                          </w:p>
                          <w:p w14:paraId="1CDE6B2F" w14:textId="5986A2C4" w:rsidR="00741D8E" w:rsidRPr="00741D8E" w:rsidRDefault="00741D8E" w:rsidP="00741D8E">
                            <w:pPr>
                              <w:rPr>
                                <w:rFonts w:ascii="FreightTextProBook-Regular" w:hAnsi="FreightTextProBook-Regular"/>
                              </w:rPr>
                            </w:pPr>
                            <w:r w:rsidRPr="00741D8E">
                              <w:rPr>
                                <w:rFonts w:ascii="FreightTextProBook-Regular" w:hAnsi="FreightTextProBook-Regular"/>
                              </w:rPr>
                              <w:t>MARKETING FUNDAMENTALS</w:t>
                            </w:r>
                          </w:p>
                          <w:p w14:paraId="7B6FA7E4" w14:textId="1BC2A38C" w:rsidR="00741D8E" w:rsidRPr="00741D8E" w:rsidRDefault="00741D8E" w:rsidP="00741D8E">
                            <w:pPr>
                              <w:pStyle w:val="Heading3"/>
                            </w:pPr>
                            <w:r w:rsidRPr="00741D8E">
                              <w:t>The Wharton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041D6" id="Text Box 1784386440" o:spid="_x0000_s1035" type="#_x0000_t202" style="position:absolute;left:0;text-align:left;margin-left:26.65pt;margin-top:112pt;width:159pt;height:170.6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" filled="f" stroked="f">
                <v:textbox>
                  <w:txbxContent>
                    <w:p w14:paraId="378D9A7F" w14:textId="2BA72A13" w:rsidR="0048085A" w:rsidRPr="001563CE" w:rsidRDefault="004350DC" w:rsidP="0048085A">
                      <w:pPr>
                        <w:pStyle w:val="Heading1"/>
                        <w:rPr>
                          <w:rFonts w:ascii="FreightTextProBook-Regular" w:hAnsi="FreightTextProBook-Regular"/>
                          <w:b/>
                          <w:bCs/>
                        </w:rPr>
                      </w:pPr>
                      <w:r w:rsidRPr="001563CE">
                        <w:rPr>
                          <w:rFonts w:ascii="FreightTextProBook-Regular" w:hAnsi="FreightTextProBook-Regular"/>
                          <w:b/>
                          <w:bCs/>
                        </w:rPr>
                        <w:t>Education</w:t>
                      </w:r>
                    </w:p>
                    <w:p w14:paraId="4735351B" w14:textId="77777777" w:rsidR="0048085A" w:rsidRPr="0048085A" w:rsidRDefault="0048085A" w:rsidP="0048085A">
                      <w:pPr>
                        <w:pStyle w:val="Heading3"/>
                        <w:ind w:left="360" w:firstLine="0"/>
                        <w:rPr>
                          <w:i w:val="0"/>
                          <w:iCs w:val="0"/>
                          <w:sz w:val="12"/>
                          <w:szCs w:val="12"/>
                        </w:rPr>
                      </w:pPr>
                    </w:p>
                    <w:p w14:paraId="624DF519" w14:textId="5C2CA39D" w:rsidR="004350DC" w:rsidRPr="008B6D5A" w:rsidRDefault="004350DC" w:rsidP="0048085A">
                      <w:pPr>
                        <w:pStyle w:val="Heading4"/>
                        <w:rPr>
                          <w:rFonts w:ascii="FreightTextProBook-Regular" w:hAnsi="FreightTextProBook-Regular"/>
                        </w:rPr>
                      </w:pPr>
                      <w:r w:rsidRPr="008B6D5A">
                        <w:rPr>
                          <w:rFonts w:ascii="FreightTextProBook-Regular" w:hAnsi="FreightTextProBook-Regular"/>
                        </w:rPr>
                        <w:t>BACHELOR OF SCIENCE</w:t>
                      </w:r>
                    </w:p>
                    <w:p w14:paraId="7260222E" w14:textId="39662EC4" w:rsidR="005E54BF" w:rsidRPr="005E54BF" w:rsidRDefault="004350DC" w:rsidP="001E7906">
                      <w:pPr>
                        <w:pStyle w:val="Heading3"/>
                        <w:ind w:left="0" w:firstLine="0"/>
                      </w:pPr>
                      <w:r w:rsidRPr="008B6D5A">
                        <w:t>Communications &amp; Public Relation</w:t>
                      </w:r>
                      <w:r>
                        <w:t>s</w:t>
                      </w:r>
                      <w:r w:rsidR="005E54BF">
                        <w:br/>
                        <w:t>SNSPA</w:t>
                      </w:r>
                    </w:p>
                    <w:p w14:paraId="0C1028D2" w14:textId="72E3BCB3" w:rsidR="00144D68" w:rsidRPr="00144D68" w:rsidRDefault="00B954FE" w:rsidP="00B954FE">
                      <w:pPr>
                        <w:pStyle w:val="Heading4"/>
                        <w:rPr>
                          <w:b/>
                          <w:bCs/>
                        </w:rPr>
                      </w:pPr>
                      <w:r w:rsidRPr="00B954FE">
                        <w:rPr>
                          <w:b/>
                          <w:bCs/>
                          <w:sz w:val="8"/>
                          <w:szCs w:val="12"/>
                        </w:rPr>
                        <w:br/>
                      </w:r>
                      <w:r w:rsidRPr="00320875">
                        <w:rPr>
                          <w:rFonts w:ascii="FreightTextProBook-Regular" w:hAnsi="FreightTextProBook-Regular"/>
                          <w:sz w:val="18"/>
                          <w:szCs w:val="22"/>
                        </w:rPr>
                        <w:t>CertificatION</w:t>
                      </w:r>
                      <w:r w:rsidR="00144D68" w:rsidRPr="00144D68">
                        <w:rPr>
                          <w:b/>
                          <w:bCs/>
                        </w:rPr>
                        <w:br/>
                      </w:r>
                      <w:r w:rsidR="006E5CE4" w:rsidRPr="00144D68">
                        <w:rPr>
                          <w:rFonts w:ascii="FreightTextProBook-Regular" w:hAnsi="FreightTextProBook-Regular"/>
                        </w:rPr>
                        <w:t>DIGITAL TRANSFORMATION</w:t>
                      </w:r>
                      <w:r w:rsidR="00144D68" w:rsidRPr="00144D68">
                        <w:rPr>
                          <w:b/>
                          <w:bCs/>
                        </w:rPr>
                        <w:t xml:space="preserve"> </w:t>
                      </w:r>
                    </w:p>
                    <w:p w14:paraId="5D53888F" w14:textId="62FAB5C9" w:rsidR="00144D68" w:rsidRDefault="00144D68" w:rsidP="006E5CE4">
                      <w:pPr>
                        <w:pStyle w:val="Heading3"/>
                      </w:pPr>
                      <w:r w:rsidRPr="00144D68">
                        <w:t>Boston University</w:t>
                      </w:r>
                    </w:p>
                    <w:p w14:paraId="7EDE48F3" w14:textId="77777777" w:rsidR="00B954FE" w:rsidRPr="00B954FE" w:rsidRDefault="00B954FE" w:rsidP="00B954FE">
                      <w:pPr>
                        <w:rPr>
                          <w:sz w:val="8"/>
                          <w:szCs w:val="12"/>
                        </w:rPr>
                      </w:pPr>
                    </w:p>
                    <w:p w14:paraId="0A7F441B" w14:textId="3092392F" w:rsidR="00741D8E" w:rsidRPr="00320875" w:rsidRDefault="00B954FE" w:rsidP="00741D8E">
                      <w:pPr>
                        <w:rPr>
                          <w:sz w:val="18"/>
                          <w:szCs w:val="22"/>
                        </w:rPr>
                      </w:pPr>
                      <w:r w:rsidRPr="00320875">
                        <w:rPr>
                          <w:rFonts w:ascii="FreightTextProBook-Regular" w:hAnsi="FreightTextProBook-Regular"/>
                          <w:sz w:val="18"/>
                          <w:szCs w:val="22"/>
                        </w:rPr>
                        <w:t>CERTIFICATION</w:t>
                      </w:r>
                    </w:p>
                    <w:p w14:paraId="1CDE6B2F" w14:textId="5986A2C4" w:rsidR="00741D8E" w:rsidRPr="00741D8E" w:rsidRDefault="00741D8E" w:rsidP="00741D8E">
                      <w:pPr>
                        <w:rPr>
                          <w:rFonts w:ascii="FreightTextProBook-Regular" w:hAnsi="FreightTextProBook-Regular"/>
                        </w:rPr>
                      </w:pPr>
                      <w:r w:rsidRPr="00741D8E">
                        <w:rPr>
                          <w:rFonts w:ascii="FreightTextProBook-Regular" w:hAnsi="FreightTextProBook-Regular"/>
                        </w:rPr>
                        <w:t>MARKETING FUNDAMENTALS</w:t>
                      </w:r>
                    </w:p>
                    <w:p w14:paraId="7B6FA7E4" w14:textId="1BC2A38C" w:rsidR="00741D8E" w:rsidRPr="00741D8E" w:rsidRDefault="00741D8E" w:rsidP="00741D8E">
                      <w:pPr>
                        <w:pStyle w:val="Heading3"/>
                      </w:pPr>
                      <w:r w:rsidRPr="00741D8E">
                        <w:t>The Wharton School</w:t>
                      </w:r>
                    </w:p>
                  </w:txbxContent>
                </v:textbox>
                <w10:wrap anchorx="page" anchory="page"/>
                <w10:anchorlock/>
              </v:shape>
            </w:pict>
          </mc:Fallback>
        </mc:AlternateContent>
      </w:r>
      <w:r w:rsidR="00164DDB" w:rsidRPr="00CE3F0D">
        <w:rPr>
          <w:noProof/>
        </w:rPr>
        <mc:AlternateContent>
          <mc:Choice Requires="wps">
            <w:drawing>
              <wp:anchor distT="0" distB="0" distL="114300" distR="114300" simplePos="0" relativeHeight="251658752" behindDoc="0" locked="1" layoutInCell="1" allowOverlap="1" wp14:anchorId="087D1922" wp14:editId="3F1D828A">
                <wp:simplePos x="0" y="0"/>
                <wp:positionH relativeFrom="page">
                  <wp:posOffset>2438400</wp:posOffset>
                </wp:positionH>
                <wp:positionV relativeFrom="page">
                  <wp:posOffset>1365885</wp:posOffset>
                </wp:positionV>
                <wp:extent cx="4909820" cy="6817995"/>
                <wp:effectExtent l="0" t="0" r="5080" b="1905"/>
                <wp:wrapNone/>
                <wp:docPr id="942129865" name="Text Box 942129865"/>
                <wp:cNvGraphicFramePr/>
                <a:graphic xmlns:a="http://schemas.openxmlformats.org/drawingml/2006/main">
                  <a:graphicData uri="http://schemas.microsoft.com/office/word/2010/wordprocessingShape">
                    <wps:wsp>
                      <wps:cNvSpPr txBox="1"/>
                      <wps:spPr>
                        <a:xfrm>
                          <a:off x="0" y="0"/>
                          <a:ext cx="4909820" cy="68179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6041DA" w14:textId="36CDD224" w:rsidR="00164DDB" w:rsidRPr="001563CE" w:rsidRDefault="00164DDB" w:rsidP="00164DDB">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EARLIER ROLES</w:t>
                            </w:r>
                          </w:p>
                          <w:p w14:paraId="1A5D8349" w14:textId="6E2F5E46" w:rsidR="00395681" w:rsidRDefault="00395681" w:rsidP="00395681">
                            <w:pPr>
                              <w:pStyle w:val="Heading2"/>
                              <w:jc w:val="both"/>
                              <w:rPr>
                                <w:rFonts w:ascii="FreightTextProBook-Regular" w:hAnsi="FreightTextProBook-Regular"/>
                                <w:b w:val="0"/>
                                <w:bCs w:val="0"/>
                              </w:rPr>
                            </w:pPr>
                            <w:r w:rsidRPr="00395681">
                              <w:rPr>
                                <w:rFonts w:ascii="FreightTextProBook-Regular" w:hAnsi="FreightTextProBook-Regular"/>
                                <w:b w:val="0"/>
                                <w:bCs w:val="0"/>
                              </w:rPr>
                              <w:t>Senior communications leadership roles across Europe and the United States, spanning corporate communications, stakeholder engagement, brand positioning, and transformation communications in multinational environments.</w:t>
                            </w:r>
                          </w:p>
                          <w:p w14:paraId="6FA83ED5" w14:textId="77777777" w:rsidR="00395681" w:rsidRDefault="00395681" w:rsidP="00164DDB">
                            <w:pPr>
                              <w:pStyle w:val="Heading2"/>
                              <w:rPr>
                                <w:rFonts w:ascii="Futura Book" w:hAnsi="Futura Book"/>
                                <w:b w:val="0"/>
                                <w:bCs w:val="0"/>
                              </w:rPr>
                            </w:pPr>
                          </w:p>
                          <w:p w14:paraId="4ACB0E8D" w14:textId="5D0F4E93" w:rsidR="00164DDB" w:rsidRPr="008B6D5A" w:rsidRDefault="00660A08" w:rsidP="00164DDB">
                            <w:pPr>
                              <w:pStyle w:val="Heading2"/>
                              <w:rPr>
                                <w:rFonts w:ascii="Futura Book" w:hAnsi="Futura Book"/>
                                <w:b w:val="0"/>
                                <w:bCs w:val="0"/>
                              </w:rPr>
                            </w:pPr>
                            <w:r>
                              <w:rPr>
                                <w:rFonts w:ascii="Futura Book" w:hAnsi="Futura Book"/>
                                <w:b w:val="0"/>
                                <w:bCs w:val="0"/>
                              </w:rPr>
                              <w:t>Senior Consultant Communications &amp; Marketing</w:t>
                            </w:r>
                            <w:r w:rsidR="00164DDB">
                              <w:rPr>
                                <w:rFonts w:ascii="Futura Book" w:hAnsi="Futura Book"/>
                                <w:b w:val="0"/>
                                <w:bCs w:val="0"/>
                              </w:rPr>
                              <w:t xml:space="preserve">, </w:t>
                            </w:r>
                            <w:r>
                              <w:rPr>
                                <w:rFonts w:ascii="Futura Book" w:hAnsi="Futura Book"/>
                                <w:b w:val="0"/>
                                <w:bCs w:val="0"/>
                              </w:rPr>
                              <w:t>EMEA</w:t>
                            </w:r>
                            <w:r w:rsidR="00164DDB" w:rsidRPr="008B6D5A">
                              <w:rPr>
                                <w:rFonts w:ascii="Futura Book" w:hAnsi="Futura Book"/>
                                <w:b w:val="0"/>
                                <w:bCs w:val="0"/>
                              </w:rPr>
                              <w:tab/>
                              <w:t>20</w:t>
                            </w:r>
                            <w:r>
                              <w:rPr>
                                <w:rFonts w:ascii="Futura Book" w:hAnsi="Futura Book"/>
                                <w:b w:val="0"/>
                                <w:bCs w:val="0"/>
                              </w:rPr>
                              <w:t>14</w:t>
                            </w:r>
                            <w:r w:rsidR="00164DDB">
                              <w:rPr>
                                <w:rFonts w:ascii="Futura Book" w:hAnsi="Futura Book"/>
                                <w:b w:val="0"/>
                                <w:bCs w:val="0"/>
                              </w:rPr>
                              <w:t xml:space="preserve"> </w:t>
                            </w:r>
                            <w:r w:rsidR="00164DDB" w:rsidRPr="008B6D5A">
                              <w:rPr>
                                <w:rFonts w:ascii="Futura Book" w:hAnsi="Futura Book"/>
                                <w:b w:val="0"/>
                                <w:bCs w:val="0"/>
                              </w:rPr>
                              <w:t xml:space="preserve">– </w:t>
                            </w:r>
                            <w:r w:rsidR="00164DDB">
                              <w:rPr>
                                <w:rFonts w:ascii="Futura Book" w:hAnsi="Futura Book"/>
                                <w:b w:val="0"/>
                                <w:bCs w:val="0"/>
                              </w:rPr>
                              <w:t>20</w:t>
                            </w:r>
                            <w:r>
                              <w:rPr>
                                <w:rFonts w:ascii="Futura Book" w:hAnsi="Futura Book"/>
                                <w:b w:val="0"/>
                                <w:bCs w:val="0"/>
                              </w:rPr>
                              <w:t>15</w:t>
                            </w:r>
                          </w:p>
                          <w:p w14:paraId="6AFA2690" w14:textId="73504ED2" w:rsidR="00164DDB" w:rsidRPr="007B14CE" w:rsidRDefault="00660A08" w:rsidP="00595E39">
                            <w:pPr>
                              <w:pStyle w:val="Heading3"/>
                              <w:spacing w:after="0"/>
                              <w:ind w:left="0" w:firstLine="0"/>
                              <w:rPr>
                                <w:b/>
                                <w:bCs/>
                                <w:i w:val="0"/>
                                <w:iCs w:val="0"/>
                              </w:rPr>
                            </w:pPr>
                            <w:r w:rsidRPr="00595E39">
                              <w:t>Porter Novelli PR</w:t>
                            </w:r>
                            <w:r w:rsidR="00164DDB" w:rsidRPr="00595E39">
                              <w:t xml:space="preserve"> | Brussels, Belgium</w:t>
                            </w:r>
                            <w:r w:rsidR="00164DDB" w:rsidRPr="007B14CE">
                              <w:rPr>
                                <w:b/>
                                <w:bCs/>
                              </w:rPr>
                              <w:br/>
                            </w:r>
                            <w:r w:rsidR="00901BC8" w:rsidRPr="00595E39">
                              <w:t>International Public Relations Agency Network / Consultancy</w:t>
                            </w:r>
                          </w:p>
                          <w:p w14:paraId="6236D32B" w14:textId="50D6B261" w:rsidR="00164DDB" w:rsidRPr="00595E39" w:rsidRDefault="00496CA5" w:rsidP="00164DDB">
                            <w:pPr>
                              <w:rPr>
                                <w:rFonts w:ascii="FreightTextProBook-Regular" w:eastAsiaTheme="minorHAnsi" w:hAnsi="FreightTextProBook-Regular"/>
                                <w:szCs w:val="20"/>
                              </w:rPr>
                            </w:pPr>
                            <w:r w:rsidRPr="00595E39">
                              <w:rPr>
                                <w:rFonts w:ascii="FreightTextProBook-Regular" w:eastAsiaTheme="minorHAnsi" w:hAnsi="FreightTextProBook-Regular"/>
                                <w:szCs w:val="20"/>
                              </w:rPr>
                              <w:t>Advised clients on narrative clarity, media architecture, and the translation of complexity into actionable communication.</w:t>
                            </w:r>
                          </w:p>
                          <w:p w14:paraId="6C4FF681" w14:textId="3B1E67E7" w:rsidR="00164DDB" w:rsidRPr="008B6D5A" w:rsidRDefault="00496CA5" w:rsidP="00164DDB">
                            <w:pPr>
                              <w:pStyle w:val="Heading2"/>
                              <w:rPr>
                                <w:rFonts w:ascii="Futura Book" w:hAnsi="Futura Book"/>
                                <w:b w:val="0"/>
                                <w:bCs w:val="0"/>
                              </w:rPr>
                            </w:pPr>
                            <w:r w:rsidRPr="00496CA5">
                              <w:rPr>
                                <w:rFonts w:ascii="Futura Book" w:hAnsi="Futura Book"/>
                                <w:b w:val="0"/>
                                <w:bCs w:val="0"/>
                              </w:rPr>
                              <w:t xml:space="preserve">Senior Consultant </w:t>
                            </w:r>
                            <w:r w:rsidR="00345913">
                              <w:rPr>
                                <w:rFonts w:ascii="Futura Book" w:hAnsi="Futura Book"/>
                                <w:b w:val="0"/>
                                <w:bCs w:val="0"/>
                              </w:rPr>
                              <w:t xml:space="preserve">PR &amp; </w:t>
                            </w:r>
                            <w:r w:rsidRPr="00496CA5">
                              <w:rPr>
                                <w:rFonts w:ascii="Futura Book" w:hAnsi="Futura Book"/>
                                <w:b w:val="0"/>
                                <w:bCs w:val="0"/>
                              </w:rPr>
                              <w:t>Global Communications</w:t>
                            </w:r>
                            <w:r w:rsidR="00164DDB" w:rsidRPr="008B6D5A">
                              <w:rPr>
                                <w:rFonts w:ascii="Futura Book" w:hAnsi="Futura Book"/>
                                <w:b w:val="0"/>
                                <w:bCs w:val="0"/>
                              </w:rPr>
                              <w:tab/>
                            </w:r>
                            <w:r w:rsidR="00164DDB">
                              <w:rPr>
                                <w:rFonts w:ascii="Futura Book" w:hAnsi="Futura Book"/>
                                <w:b w:val="0"/>
                                <w:bCs w:val="0"/>
                              </w:rPr>
                              <w:t>2</w:t>
                            </w:r>
                            <w:r w:rsidR="00164DDB" w:rsidRPr="008B6D5A">
                              <w:rPr>
                                <w:rFonts w:ascii="Futura Book" w:hAnsi="Futura Book"/>
                                <w:b w:val="0"/>
                                <w:bCs w:val="0"/>
                              </w:rPr>
                              <w:t>0</w:t>
                            </w:r>
                            <w:r w:rsidR="00164DDB">
                              <w:rPr>
                                <w:rFonts w:ascii="Futura Book" w:hAnsi="Futura Book"/>
                                <w:b w:val="0"/>
                                <w:bCs w:val="0"/>
                              </w:rPr>
                              <w:t>1</w:t>
                            </w:r>
                            <w:r w:rsidR="00E424F8">
                              <w:rPr>
                                <w:rFonts w:ascii="Futura Book" w:hAnsi="Futura Book"/>
                                <w:b w:val="0"/>
                                <w:bCs w:val="0"/>
                              </w:rPr>
                              <w:t xml:space="preserve">0 </w:t>
                            </w:r>
                            <w:r w:rsidR="00164DDB" w:rsidRPr="008B6D5A">
                              <w:rPr>
                                <w:rFonts w:ascii="Futura Book" w:hAnsi="Futura Book"/>
                                <w:b w:val="0"/>
                                <w:bCs w:val="0"/>
                              </w:rPr>
                              <w:t xml:space="preserve">– </w:t>
                            </w:r>
                            <w:r w:rsidR="00164DDB">
                              <w:rPr>
                                <w:rFonts w:ascii="Futura Book" w:hAnsi="Futura Book"/>
                                <w:b w:val="0"/>
                                <w:bCs w:val="0"/>
                              </w:rPr>
                              <w:t>20</w:t>
                            </w:r>
                            <w:r w:rsidR="00E424F8">
                              <w:rPr>
                                <w:rFonts w:ascii="Futura Book" w:hAnsi="Futura Book"/>
                                <w:b w:val="0"/>
                                <w:bCs w:val="0"/>
                              </w:rPr>
                              <w:t>14</w:t>
                            </w:r>
                          </w:p>
                          <w:p w14:paraId="5D7F5F9E" w14:textId="37B07E81" w:rsidR="00164DDB" w:rsidRPr="00E012A2" w:rsidRDefault="00E424F8" w:rsidP="00A859D1">
                            <w:pPr>
                              <w:pStyle w:val="Heading3"/>
                              <w:ind w:left="0" w:firstLine="0"/>
                              <w:rPr>
                                <w:rFonts w:ascii="FreightTextProBook-Regular" w:hAnsi="FreightTextProBook-Regular"/>
                              </w:rPr>
                            </w:pPr>
                            <w:r w:rsidRPr="00E424F8">
                              <w:t>Tech and Fortune 500 organizations</w:t>
                            </w:r>
                            <w:r w:rsidR="00164DDB" w:rsidRPr="0079613E">
                              <w:t xml:space="preserve"> | </w:t>
                            </w:r>
                            <w:r w:rsidR="006B01B8">
                              <w:t>California, USA</w:t>
                            </w:r>
                            <w:r w:rsidR="00164DDB">
                              <w:br/>
                            </w:r>
                            <w:r w:rsidR="00A859D1" w:rsidRPr="00A859D1">
                              <w:rPr>
                                <w:rFonts w:ascii="FreightTextProBook-Regular" w:hAnsi="FreightTextProBook-Regular"/>
                                <w:i w:val="0"/>
                                <w:iCs w:val="0"/>
                              </w:rPr>
                              <w:t>Developed strategic storytelling frameworks for global organizations, integrating insight, messaging, and audience understanding.</w:t>
                            </w:r>
                          </w:p>
                          <w:p w14:paraId="419DEB4D" w14:textId="2D6B1A7F" w:rsidR="00A859D1" w:rsidRPr="008B6D5A" w:rsidRDefault="00D8507B" w:rsidP="00A859D1">
                            <w:pPr>
                              <w:pStyle w:val="Heading2"/>
                              <w:rPr>
                                <w:rFonts w:ascii="Futura Book" w:hAnsi="Futura Book"/>
                                <w:b w:val="0"/>
                                <w:bCs w:val="0"/>
                              </w:rPr>
                            </w:pPr>
                            <w:r w:rsidRPr="00D8507B">
                              <w:rPr>
                                <w:rFonts w:ascii="Futura Book" w:hAnsi="Futura Book"/>
                                <w:b w:val="0"/>
                                <w:bCs w:val="0"/>
                              </w:rPr>
                              <w:t>Client Service Director / P</w:t>
                            </w:r>
                            <w:r w:rsidR="00345913">
                              <w:rPr>
                                <w:rFonts w:ascii="Futura Book" w:hAnsi="Futura Book"/>
                                <w:b w:val="0"/>
                                <w:bCs w:val="0"/>
                              </w:rPr>
                              <w:t xml:space="preserve">ublic </w:t>
                            </w:r>
                            <w:r w:rsidRPr="00D8507B">
                              <w:rPr>
                                <w:rFonts w:ascii="Futura Book" w:hAnsi="Futura Book"/>
                                <w:b w:val="0"/>
                                <w:bCs w:val="0"/>
                              </w:rPr>
                              <w:t>R</w:t>
                            </w:r>
                            <w:r w:rsidR="00345913">
                              <w:rPr>
                                <w:rFonts w:ascii="Futura Book" w:hAnsi="Futura Book"/>
                                <w:b w:val="0"/>
                                <w:bCs w:val="0"/>
                              </w:rPr>
                              <w:t>elations</w:t>
                            </w:r>
                            <w:r w:rsidRPr="00D8507B">
                              <w:rPr>
                                <w:rFonts w:ascii="Futura Book" w:hAnsi="Futura Book"/>
                                <w:b w:val="0"/>
                                <w:bCs w:val="0"/>
                              </w:rPr>
                              <w:t xml:space="preserve"> Director</w:t>
                            </w:r>
                            <w:r w:rsidR="00A859D1" w:rsidRPr="008B6D5A">
                              <w:rPr>
                                <w:rFonts w:ascii="Futura Book" w:hAnsi="Futura Book"/>
                                <w:b w:val="0"/>
                                <w:bCs w:val="0"/>
                              </w:rPr>
                              <w:tab/>
                            </w:r>
                            <w:r w:rsidR="00A859D1">
                              <w:rPr>
                                <w:rFonts w:ascii="Futura Book" w:hAnsi="Futura Book"/>
                                <w:b w:val="0"/>
                                <w:bCs w:val="0"/>
                              </w:rPr>
                              <w:t>2</w:t>
                            </w:r>
                            <w:r w:rsidR="00A859D1" w:rsidRPr="008B6D5A">
                              <w:rPr>
                                <w:rFonts w:ascii="Futura Book" w:hAnsi="Futura Book"/>
                                <w:b w:val="0"/>
                                <w:bCs w:val="0"/>
                              </w:rPr>
                              <w:t>0</w:t>
                            </w:r>
                            <w:r>
                              <w:rPr>
                                <w:rFonts w:ascii="Futura Book" w:hAnsi="Futura Book"/>
                                <w:b w:val="0"/>
                                <w:bCs w:val="0"/>
                              </w:rPr>
                              <w:t>08</w:t>
                            </w:r>
                            <w:r w:rsidR="00A859D1">
                              <w:rPr>
                                <w:rFonts w:ascii="Futura Book" w:hAnsi="Futura Book"/>
                                <w:b w:val="0"/>
                                <w:bCs w:val="0"/>
                              </w:rPr>
                              <w:t xml:space="preserve"> </w:t>
                            </w:r>
                            <w:r w:rsidR="00A859D1" w:rsidRPr="008B6D5A">
                              <w:rPr>
                                <w:rFonts w:ascii="Futura Book" w:hAnsi="Futura Book"/>
                                <w:b w:val="0"/>
                                <w:bCs w:val="0"/>
                              </w:rPr>
                              <w:t xml:space="preserve">– </w:t>
                            </w:r>
                            <w:r w:rsidR="00A859D1">
                              <w:rPr>
                                <w:rFonts w:ascii="Futura Book" w:hAnsi="Futura Book"/>
                                <w:b w:val="0"/>
                                <w:bCs w:val="0"/>
                              </w:rPr>
                              <w:t>201</w:t>
                            </w:r>
                            <w:r>
                              <w:rPr>
                                <w:rFonts w:ascii="Futura Book" w:hAnsi="Futura Book"/>
                                <w:b w:val="0"/>
                                <w:bCs w:val="0"/>
                              </w:rPr>
                              <w:t>0</w:t>
                            </w:r>
                          </w:p>
                          <w:p w14:paraId="6258CF19" w14:textId="5D17D86A" w:rsidR="00A859D1" w:rsidRDefault="00D8507B" w:rsidP="00A859D1">
                            <w:pPr>
                              <w:pStyle w:val="Heading3"/>
                              <w:ind w:left="0" w:firstLine="0"/>
                              <w:rPr>
                                <w:rFonts w:ascii="FreightTextProBook-Regular" w:hAnsi="FreightTextProBook-Regular"/>
                                <w:i w:val="0"/>
                                <w:iCs w:val="0"/>
                              </w:rPr>
                            </w:pPr>
                            <w:r>
                              <w:t>V+O Communications</w:t>
                            </w:r>
                            <w:r w:rsidR="00A859D1" w:rsidRPr="0079613E">
                              <w:t xml:space="preserve"> | </w:t>
                            </w:r>
                            <w:r w:rsidR="006B01B8">
                              <w:t>Bucharest, Romania</w:t>
                            </w:r>
                            <w:r>
                              <w:br/>
                            </w:r>
                            <w:r>
                              <w:rPr>
                                <w:i w:val="0"/>
                                <w:iCs w:val="0"/>
                              </w:rPr>
                              <w:t>International Public Relations Agency Network / Consultancy</w:t>
                            </w:r>
                          </w:p>
                          <w:p w14:paraId="337BEC39" w14:textId="57264EBA" w:rsidR="00A859D1" w:rsidRPr="008B6D5A" w:rsidRDefault="00565511" w:rsidP="00A859D1">
                            <w:pPr>
                              <w:pStyle w:val="Heading2"/>
                              <w:rPr>
                                <w:rFonts w:ascii="Futura Book" w:hAnsi="Futura Book"/>
                                <w:b w:val="0"/>
                                <w:bCs w:val="0"/>
                              </w:rPr>
                            </w:pPr>
                            <w:r>
                              <w:rPr>
                                <w:rFonts w:ascii="Futura Book" w:hAnsi="Futura Book"/>
                                <w:b w:val="0"/>
                                <w:bCs w:val="0"/>
                              </w:rPr>
                              <w:t xml:space="preserve">Public Relations </w:t>
                            </w:r>
                            <w:r w:rsidR="00345913">
                              <w:rPr>
                                <w:rFonts w:ascii="Futura Book" w:hAnsi="Futura Book"/>
                                <w:b w:val="0"/>
                                <w:bCs w:val="0"/>
                              </w:rPr>
                              <w:t>Manager</w:t>
                            </w:r>
                            <w:r w:rsidR="00A859D1" w:rsidRPr="008B6D5A">
                              <w:rPr>
                                <w:rFonts w:ascii="Futura Book" w:hAnsi="Futura Book"/>
                                <w:b w:val="0"/>
                                <w:bCs w:val="0"/>
                              </w:rPr>
                              <w:tab/>
                            </w:r>
                            <w:r w:rsidR="00A859D1">
                              <w:rPr>
                                <w:rFonts w:ascii="Futura Book" w:hAnsi="Futura Book"/>
                                <w:b w:val="0"/>
                                <w:bCs w:val="0"/>
                              </w:rPr>
                              <w:t>2</w:t>
                            </w:r>
                            <w:r w:rsidR="00A859D1" w:rsidRPr="008B6D5A">
                              <w:rPr>
                                <w:rFonts w:ascii="Futura Book" w:hAnsi="Futura Book"/>
                                <w:b w:val="0"/>
                                <w:bCs w:val="0"/>
                              </w:rPr>
                              <w:t>0</w:t>
                            </w:r>
                            <w:r w:rsidR="006049B4">
                              <w:rPr>
                                <w:rFonts w:ascii="Futura Book" w:hAnsi="Futura Book"/>
                                <w:b w:val="0"/>
                                <w:bCs w:val="0"/>
                              </w:rPr>
                              <w:t>07</w:t>
                            </w:r>
                            <w:r w:rsidR="00A859D1">
                              <w:rPr>
                                <w:rFonts w:ascii="Futura Book" w:hAnsi="Futura Book"/>
                                <w:b w:val="0"/>
                                <w:bCs w:val="0"/>
                              </w:rPr>
                              <w:t xml:space="preserve"> </w:t>
                            </w:r>
                            <w:r w:rsidR="00A859D1" w:rsidRPr="008B6D5A">
                              <w:rPr>
                                <w:rFonts w:ascii="Futura Book" w:hAnsi="Futura Book"/>
                                <w:b w:val="0"/>
                                <w:bCs w:val="0"/>
                              </w:rPr>
                              <w:t xml:space="preserve">– </w:t>
                            </w:r>
                            <w:r w:rsidR="00A859D1">
                              <w:rPr>
                                <w:rFonts w:ascii="Futura Book" w:hAnsi="Futura Book"/>
                                <w:b w:val="0"/>
                                <w:bCs w:val="0"/>
                              </w:rPr>
                              <w:t>20</w:t>
                            </w:r>
                            <w:r w:rsidR="0066723C">
                              <w:rPr>
                                <w:rFonts w:ascii="Futura Book" w:hAnsi="Futura Book"/>
                                <w:b w:val="0"/>
                                <w:bCs w:val="0"/>
                              </w:rPr>
                              <w:t>08</w:t>
                            </w:r>
                          </w:p>
                          <w:p w14:paraId="181D8A88" w14:textId="77777777" w:rsidR="0066723C" w:rsidRDefault="006049B4" w:rsidP="0066723C">
                            <w:pPr>
                              <w:pStyle w:val="Heading3"/>
                              <w:ind w:left="0" w:firstLine="0"/>
                              <w:rPr>
                                <w:i w:val="0"/>
                                <w:iCs w:val="0"/>
                              </w:rPr>
                            </w:pPr>
                            <w:r>
                              <w:t>MSLGroup/THE PRACTICE</w:t>
                            </w:r>
                            <w:r w:rsidR="00A859D1" w:rsidRPr="0079613E">
                              <w:t xml:space="preserve"> | </w:t>
                            </w:r>
                            <w:r>
                              <w:t>Bucharest</w:t>
                            </w:r>
                            <w:r w:rsidR="00A859D1">
                              <w:t xml:space="preserve">, </w:t>
                            </w:r>
                            <w:r>
                              <w:t>Romania</w:t>
                            </w:r>
                            <w:r w:rsidR="0066723C">
                              <w:br/>
                            </w:r>
                            <w:r w:rsidR="0066723C">
                              <w:rPr>
                                <w:i w:val="0"/>
                                <w:iCs w:val="0"/>
                              </w:rPr>
                              <w:t>International Public Relations Agency Network / Consultancy</w:t>
                            </w:r>
                          </w:p>
                          <w:p w14:paraId="40585454" w14:textId="4393C2EB" w:rsidR="0066723C" w:rsidRPr="008B6D5A" w:rsidRDefault="00345913" w:rsidP="0066723C">
                            <w:pPr>
                              <w:pStyle w:val="Heading2"/>
                              <w:rPr>
                                <w:rFonts w:ascii="Futura Book" w:hAnsi="Futura Book"/>
                                <w:b w:val="0"/>
                                <w:bCs w:val="0"/>
                              </w:rPr>
                            </w:pPr>
                            <w:r>
                              <w:rPr>
                                <w:rFonts w:ascii="Futura Book" w:hAnsi="Futura Book"/>
                                <w:b w:val="0"/>
                                <w:bCs w:val="0"/>
                              </w:rPr>
                              <w:t xml:space="preserve">Senior </w:t>
                            </w:r>
                            <w:r w:rsidR="0066723C">
                              <w:rPr>
                                <w:rFonts w:ascii="Futura Book" w:hAnsi="Futura Book"/>
                                <w:b w:val="0"/>
                                <w:bCs w:val="0"/>
                              </w:rPr>
                              <w:t xml:space="preserve">Public Relations </w:t>
                            </w:r>
                            <w:r>
                              <w:rPr>
                                <w:rFonts w:ascii="Futura Book" w:hAnsi="Futura Book"/>
                                <w:b w:val="0"/>
                                <w:bCs w:val="0"/>
                              </w:rPr>
                              <w:t>Executive</w:t>
                            </w:r>
                            <w:r w:rsidR="0066723C" w:rsidRPr="008B6D5A">
                              <w:rPr>
                                <w:rFonts w:ascii="Futura Book" w:hAnsi="Futura Book"/>
                                <w:b w:val="0"/>
                                <w:bCs w:val="0"/>
                              </w:rPr>
                              <w:tab/>
                            </w:r>
                            <w:r w:rsidR="0066723C">
                              <w:rPr>
                                <w:rFonts w:ascii="Futura Book" w:hAnsi="Futura Book"/>
                                <w:b w:val="0"/>
                                <w:bCs w:val="0"/>
                              </w:rPr>
                              <w:t>2</w:t>
                            </w:r>
                            <w:r w:rsidR="0066723C" w:rsidRPr="008B6D5A">
                              <w:rPr>
                                <w:rFonts w:ascii="Futura Book" w:hAnsi="Futura Book"/>
                                <w:b w:val="0"/>
                                <w:bCs w:val="0"/>
                              </w:rPr>
                              <w:t>0</w:t>
                            </w:r>
                            <w:r w:rsidR="0066723C">
                              <w:rPr>
                                <w:rFonts w:ascii="Futura Book" w:hAnsi="Futura Book"/>
                                <w:b w:val="0"/>
                                <w:bCs w:val="0"/>
                              </w:rPr>
                              <w:t>0</w:t>
                            </w:r>
                            <w:r w:rsidR="00797AD0">
                              <w:rPr>
                                <w:rFonts w:ascii="Futura Book" w:hAnsi="Futura Book"/>
                                <w:b w:val="0"/>
                                <w:bCs w:val="0"/>
                              </w:rPr>
                              <w:t>5</w:t>
                            </w:r>
                            <w:r w:rsidR="0066723C">
                              <w:rPr>
                                <w:rFonts w:ascii="Futura Book" w:hAnsi="Futura Book"/>
                                <w:b w:val="0"/>
                                <w:bCs w:val="0"/>
                              </w:rPr>
                              <w:t xml:space="preserve"> </w:t>
                            </w:r>
                            <w:r w:rsidR="0066723C" w:rsidRPr="008B6D5A">
                              <w:rPr>
                                <w:rFonts w:ascii="Futura Book" w:hAnsi="Futura Book"/>
                                <w:b w:val="0"/>
                                <w:bCs w:val="0"/>
                              </w:rPr>
                              <w:t xml:space="preserve">– </w:t>
                            </w:r>
                            <w:r w:rsidR="0066723C">
                              <w:rPr>
                                <w:rFonts w:ascii="Futura Book" w:hAnsi="Futura Book"/>
                                <w:b w:val="0"/>
                                <w:bCs w:val="0"/>
                              </w:rPr>
                              <w:t>200</w:t>
                            </w:r>
                            <w:r w:rsidR="00797AD0">
                              <w:rPr>
                                <w:rFonts w:ascii="Futura Book" w:hAnsi="Futura Book"/>
                                <w:b w:val="0"/>
                                <w:bCs w:val="0"/>
                              </w:rPr>
                              <w:t>7</w:t>
                            </w:r>
                          </w:p>
                          <w:p w14:paraId="6733FDB3" w14:textId="6190C5B1" w:rsidR="0066723C" w:rsidRDefault="0066723C" w:rsidP="0066723C">
                            <w:pPr>
                              <w:pStyle w:val="Heading3"/>
                              <w:ind w:left="0" w:firstLine="0"/>
                              <w:rPr>
                                <w:i w:val="0"/>
                                <w:iCs w:val="0"/>
                              </w:rPr>
                            </w:pPr>
                            <w:r>
                              <w:t>OGILVY Public Relations</w:t>
                            </w:r>
                            <w:r w:rsidRPr="0079613E">
                              <w:t xml:space="preserve"> | </w:t>
                            </w:r>
                            <w:r>
                              <w:t>Bucharest, Romania</w:t>
                            </w:r>
                            <w:r>
                              <w:br/>
                            </w:r>
                            <w:r>
                              <w:rPr>
                                <w:i w:val="0"/>
                                <w:iCs w:val="0"/>
                              </w:rPr>
                              <w:t>International Public Relations Agency Network / Consultancy</w:t>
                            </w:r>
                          </w:p>
                          <w:p w14:paraId="5098AB38" w14:textId="06F67F60" w:rsidR="0066723C" w:rsidRPr="008B6D5A" w:rsidRDefault="0066723C" w:rsidP="0066723C">
                            <w:pPr>
                              <w:pStyle w:val="Heading2"/>
                              <w:rPr>
                                <w:rFonts w:ascii="Futura Book" w:hAnsi="Futura Book"/>
                                <w:b w:val="0"/>
                                <w:bCs w:val="0"/>
                              </w:rPr>
                            </w:pPr>
                            <w:r>
                              <w:rPr>
                                <w:rFonts w:ascii="Futura Book" w:hAnsi="Futura Book"/>
                                <w:b w:val="0"/>
                                <w:bCs w:val="0"/>
                              </w:rPr>
                              <w:t xml:space="preserve">Public Relations </w:t>
                            </w:r>
                            <w:r w:rsidR="00797AD0">
                              <w:rPr>
                                <w:rFonts w:ascii="Futura Book" w:hAnsi="Futura Book"/>
                                <w:b w:val="0"/>
                                <w:bCs w:val="0"/>
                              </w:rPr>
                              <w:t>Executive</w:t>
                            </w:r>
                            <w:r w:rsidRPr="008B6D5A">
                              <w:rPr>
                                <w:rFonts w:ascii="Futura Book" w:hAnsi="Futura Book"/>
                                <w:b w:val="0"/>
                                <w:bCs w:val="0"/>
                              </w:rPr>
                              <w:tab/>
                            </w:r>
                            <w:r>
                              <w:rPr>
                                <w:rFonts w:ascii="Futura Book" w:hAnsi="Futura Book"/>
                                <w:b w:val="0"/>
                                <w:bCs w:val="0"/>
                              </w:rPr>
                              <w:t>2</w:t>
                            </w:r>
                            <w:r w:rsidRPr="008B6D5A">
                              <w:rPr>
                                <w:rFonts w:ascii="Futura Book" w:hAnsi="Futura Book"/>
                                <w:b w:val="0"/>
                                <w:bCs w:val="0"/>
                              </w:rPr>
                              <w:t>0</w:t>
                            </w:r>
                            <w:r>
                              <w:rPr>
                                <w:rFonts w:ascii="Futura Book" w:hAnsi="Futura Book"/>
                                <w:b w:val="0"/>
                                <w:bCs w:val="0"/>
                              </w:rPr>
                              <w:t>0</w:t>
                            </w:r>
                            <w:r w:rsidR="001B23E0">
                              <w:rPr>
                                <w:rFonts w:ascii="Futura Book" w:hAnsi="Futura Book"/>
                                <w:b w:val="0"/>
                                <w:bCs w:val="0"/>
                              </w:rPr>
                              <w:t>5</w:t>
                            </w:r>
                            <w:r>
                              <w:rPr>
                                <w:rFonts w:ascii="Futura Book" w:hAnsi="Futura Book"/>
                                <w:b w:val="0"/>
                                <w:bCs w:val="0"/>
                              </w:rPr>
                              <w:t xml:space="preserve"> </w:t>
                            </w:r>
                            <w:r w:rsidRPr="008B6D5A">
                              <w:rPr>
                                <w:rFonts w:ascii="Futura Book" w:hAnsi="Futura Book"/>
                                <w:b w:val="0"/>
                                <w:bCs w:val="0"/>
                              </w:rPr>
                              <w:t xml:space="preserve">– </w:t>
                            </w:r>
                            <w:r>
                              <w:rPr>
                                <w:rFonts w:ascii="Futura Book" w:hAnsi="Futura Book"/>
                                <w:b w:val="0"/>
                                <w:bCs w:val="0"/>
                              </w:rPr>
                              <w:t>200</w:t>
                            </w:r>
                            <w:r w:rsidR="001B23E0">
                              <w:rPr>
                                <w:rFonts w:ascii="Futura Book" w:hAnsi="Futura Book"/>
                                <w:b w:val="0"/>
                                <w:bCs w:val="0"/>
                              </w:rPr>
                              <w:t>5</w:t>
                            </w:r>
                          </w:p>
                          <w:p w14:paraId="6876E15B" w14:textId="77777777" w:rsidR="00797AD0" w:rsidRDefault="00797AD0" w:rsidP="0066723C">
                            <w:pPr>
                              <w:pStyle w:val="Heading3"/>
                              <w:ind w:left="0" w:firstLine="0"/>
                              <w:rPr>
                                <w:i w:val="0"/>
                                <w:iCs w:val="0"/>
                              </w:rPr>
                            </w:pPr>
                            <w:r>
                              <w:t>Fleishman-Hillard Public Relations</w:t>
                            </w:r>
                            <w:r w:rsidR="0066723C" w:rsidRPr="0079613E">
                              <w:t xml:space="preserve"> | </w:t>
                            </w:r>
                            <w:r w:rsidR="0066723C">
                              <w:t>Bucharest, Romania</w:t>
                            </w:r>
                            <w:r w:rsidR="0066723C">
                              <w:br/>
                            </w:r>
                            <w:r w:rsidR="0066723C">
                              <w:rPr>
                                <w:i w:val="0"/>
                                <w:iCs w:val="0"/>
                              </w:rPr>
                              <w:t>International Public Relations Agency Network / Consultancy</w:t>
                            </w:r>
                          </w:p>
                          <w:p w14:paraId="33B03F85" w14:textId="1562AEDA" w:rsidR="00797AD0" w:rsidRPr="008B6D5A" w:rsidRDefault="00797AD0" w:rsidP="00797AD0">
                            <w:pPr>
                              <w:pStyle w:val="Heading2"/>
                              <w:rPr>
                                <w:rFonts w:ascii="Futura Book" w:hAnsi="Futura Book"/>
                                <w:b w:val="0"/>
                                <w:bCs w:val="0"/>
                              </w:rPr>
                            </w:pPr>
                            <w:r>
                              <w:rPr>
                                <w:rFonts w:ascii="Futura Book" w:hAnsi="Futura Book"/>
                                <w:b w:val="0"/>
                                <w:bCs w:val="0"/>
                              </w:rPr>
                              <w:t>Tech</w:t>
                            </w:r>
                            <w:r w:rsidR="00C30B0C">
                              <w:rPr>
                                <w:rFonts w:ascii="Futura Book" w:hAnsi="Futura Book"/>
                                <w:b w:val="0"/>
                                <w:bCs w:val="0"/>
                              </w:rPr>
                              <w:t>nology</w:t>
                            </w:r>
                            <w:r>
                              <w:rPr>
                                <w:rFonts w:ascii="Futura Book" w:hAnsi="Futura Book"/>
                                <w:b w:val="0"/>
                                <w:bCs w:val="0"/>
                              </w:rPr>
                              <w:t xml:space="preserve"> Journalist</w:t>
                            </w:r>
                            <w:r w:rsidRPr="008B6D5A">
                              <w:rPr>
                                <w:rFonts w:ascii="Futura Book" w:hAnsi="Futura Book"/>
                                <w:b w:val="0"/>
                                <w:bCs w:val="0"/>
                              </w:rPr>
                              <w:tab/>
                            </w:r>
                            <w:r>
                              <w:rPr>
                                <w:rFonts w:ascii="Futura Book" w:hAnsi="Futura Book"/>
                                <w:b w:val="0"/>
                                <w:bCs w:val="0"/>
                              </w:rPr>
                              <w:t>2</w:t>
                            </w:r>
                            <w:r w:rsidRPr="008B6D5A">
                              <w:rPr>
                                <w:rFonts w:ascii="Futura Book" w:hAnsi="Futura Book"/>
                                <w:b w:val="0"/>
                                <w:bCs w:val="0"/>
                              </w:rPr>
                              <w:t>0</w:t>
                            </w:r>
                            <w:r>
                              <w:rPr>
                                <w:rFonts w:ascii="Futura Book" w:hAnsi="Futura Book"/>
                                <w:b w:val="0"/>
                                <w:bCs w:val="0"/>
                              </w:rPr>
                              <w:t>0</w:t>
                            </w:r>
                            <w:r w:rsidR="000574A6">
                              <w:rPr>
                                <w:rFonts w:ascii="Futura Book" w:hAnsi="Futura Book"/>
                                <w:b w:val="0"/>
                                <w:bCs w:val="0"/>
                              </w:rPr>
                              <w:t>4</w:t>
                            </w:r>
                            <w:r>
                              <w:rPr>
                                <w:rFonts w:ascii="Futura Book" w:hAnsi="Futura Book"/>
                                <w:b w:val="0"/>
                                <w:bCs w:val="0"/>
                              </w:rPr>
                              <w:t xml:space="preserve"> </w:t>
                            </w:r>
                            <w:r w:rsidRPr="008B6D5A">
                              <w:rPr>
                                <w:rFonts w:ascii="Futura Book" w:hAnsi="Futura Book"/>
                                <w:b w:val="0"/>
                                <w:bCs w:val="0"/>
                              </w:rPr>
                              <w:t xml:space="preserve">– </w:t>
                            </w:r>
                            <w:r>
                              <w:rPr>
                                <w:rFonts w:ascii="Futura Book" w:hAnsi="Futura Book"/>
                                <w:b w:val="0"/>
                                <w:bCs w:val="0"/>
                              </w:rPr>
                              <w:t>200</w:t>
                            </w:r>
                            <w:r w:rsidR="000574A6">
                              <w:rPr>
                                <w:rFonts w:ascii="Futura Book" w:hAnsi="Futura Book"/>
                                <w:b w:val="0"/>
                                <w:bCs w:val="0"/>
                              </w:rPr>
                              <w:t>5</w:t>
                            </w:r>
                          </w:p>
                          <w:p w14:paraId="510BCFE2" w14:textId="2CC5BC05" w:rsidR="00C508D1" w:rsidRPr="00F82BB5" w:rsidRDefault="00797AD0" w:rsidP="00F82BB5">
                            <w:pPr>
                              <w:pStyle w:val="Heading3"/>
                              <w:ind w:left="0" w:firstLine="0"/>
                              <w:rPr>
                                <w:i w:val="0"/>
                                <w:iCs w:val="0"/>
                              </w:rPr>
                            </w:pPr>
                            <w:r>
                              <w:t>CAPITAL Magazine</w:t>
                            </w:r>
                            <w:r w:rsidR="00DF4791">
                              <w:t>/Ringier</w:t>
                            </w:r>
                            <w:r w:rsidRPr="0079613E">
                              <w:t xml:space="preserve"> | </w:t>
                            </w:r>
                            <w:r>
                              <w:t>Bucharest, Romania</w:t>
                            </w:r>
                            <w:r>
                              <w:br/>
                            </w:r>
                            <w:r w:rsidR="00DF4791">
                              <w:rPr>
                                <w:i w:val="0"/>
                                <w:iCs w:val="0"/>
                              </w:rPr>
                              <w:t>The Leading Business Weekly Magazine at that time</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D1922" id="Text Box 942129865" o:spid="_x0000_s1036" type="#_x0000_t202" style="position:absolute;left:0;text-align:left;margin-left:192pt;margin-top:107.55pt;width:386.6pt;height:536.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" filled="f" stroked="f">
                <v:textbox inset=",,0">
                  <w:txbxContent>
                    <w:p w14:paraId="1F6041DA" w14:textId="36CDD224" w:rsidR="00164DDB" w:rsidRPr="001563CE" w:rsidRDefault="00164DDB" w:rsidP="00164DDB">
                      <w:pPr>
                        <w:pStyle w:val="Heading1"/>
                        <w:rPr>
                          <w:rFonts w:ascii="FreightTextProBook-Regular" w:hAnsi="FreightTextProBook-Regular"/>
                          <w:b/>
                          <w:bCs/>
                          <w:color w:val="0E2841" w:themeColor="text2"/>
                        </w:rPr>
                      </w:pPr>
                      <w:r w:rsidRPr="001563CE">
                        <w:rPr>
                          <w:rFonts w:ascii="FreightTextProBook-Regular" w:hAnsi="FreightTextProBook-Regular"/>
                          <w:b/>
                          <w:bCs/>
                          <w:color w:val="0E2841" w:themeColor="text2"/>
                        </w:rPr>
                        <w:t>EARLIER ROLES</w:t>
                      </w:r>
                    </w:p>
                    <w:p w14:paraId="1A5D8349" w14:textId="6E2F5E46" w:rsidR="00395681" w:rsidRDefault="00395681" w:rsidP="00395681">
                      <w:pPr>
                        <w:pStyle w:val="Heading2"/>
                        <w:jc w:val="both"/>
                        <w:rPr>
                          <w:rFonts w:ascii="FreightTextProBook-Regular" w:hAnsi="FreightTextProBook-Regular"/>
                          <w:b w:val="0"/>
                          <w:bCs w:val="0"/>
                        </w:rPr>
                      </w:pPr>
                      <w:r w:rsidRPr="00395681">
                        <w:rPr>
                          <w:rFonts w:ascii="FreightTextProBook-Regular" w:hAnsi="FreightTextProBook-Regular"/>
                          <w:b w:val="0"/>
                          <w:bCs w:val="0"/>
                        </w:rPr>
                        <w:t>Senior communications leadership roles across Europe and the United States, spanning corporate communications, stakeholder engagement, brand positioning, and transformation communications in multinational environments.</w:t>
                      </w:r>
                    </w:p>
                    <w:p w14:paraId="6FA83ED5" w14:textId="77777777" w:rsidR="00395681" w:rsidRDefault="00395681" w:rsidP="00164DDB">
                      <w:pPr>
                        <w:pStyle w:val="Heading2"/>
                        <w:rPr>
                          <w:rFonts w:ascii="Futura Book" w:hAnsi="Futura Book"/>
                          <w:b w:val="0"/>
                          <w:bCs w:val="0"/>
                        </w:rPr>
                      </w:pPr>
                    </w:p>
                    <w:p w14:paraId="4ACB0E8D" w14:textId="5D0F4E93" w:rsidR="00164DDB" w:rsidRPr="008B6D5A" w:rsidRDefault="00660A08" w:rsidP="00164DDB">
                      <w:pPr>
                        <w:pStyle w:val="Heading2"/>
                        <w:rPr>
                          <w:rFonts w:ascii="Futura Book" w:hAnsi="Futura Book"/>
                          <w:b w:val="0"/>
                          <w:bCs w:val="0"/>
                        </w:rPr>
                      </w:pPr>
                      <w:r>
                        <w:rPr>
                          <w:rFonts w:ascii="Futura Book" w:hAnsi="Futura Book"/>
                          <w:b w:val="0"/>
                          <w:bCs w:val="0"/>
                        </w:rPr>
                        <w:t>Senior Consultant Communications &amp; Marketing</w:t>
                      </w:r>
                      <w:r w:rsidR="00164DDB">
                        <w:rPr>
                          <w:rFonts w:ascii="Futura Book" w:hAnsi="Futura Book"/>
                          <w:b w:val="0"/>
                          <w:bCs w:val="0"/>
                        </w:rPr>
                        <w:t xml:space="preserve">, </w:t>
                      </w:r>
                      <w:r>
                        <w:rPr>
                          <w:rFonts w:ascii="Futura Book" w:hAnsi="Futura Book"/>
                          <w:b w:val="0"/>
                          <w:bCs w:val="0"/>
                        </w:rPr>
                        <w:t>EMEA</w:t>
                      </w:r>
                      <w:r w:rsidR="00164DDB" w:rsidRPr="008B6D5A">
                        <w:rPr>
                          <w:rFonts w:ascii="Futura Book" w:hAnsi="Futura Book"/>
                          <w:b w:val="0"/>
                          <w:bCs w:val="0"/>
                        </w:rPr>
                        <w:tab/>
                        <w:t>20</w:t>
                      </w:r>
                      <w:r>
                        <w:rPr>
                          <w:rFonts w:ascii="Futura Book" w:hAnsi="Futura Book"/>
                          <w:b w:val="0"/>
                          <w:bCs w:val="0"/>
                        </w:rPr>
                        <w:t>14</w:t>
                      </w:r>
                      <w:r w:rsidR="00164DDB">
                        <w:rPr>
                          <w:rFonts w:ascii="Futura Book" w:hAnsi="Futura Book"/>
                          <w:b w:val="0"/>
                          <w:bCs w:val="0"/>
                        </w:rPr>
                        <w:t xml:space="preserve"> </w:t>
                      </w:r>
                      <w:r w:rsidR="00164DDB" w:rsidRPr="008B6D5A">
                        <w:rPr>
                          <w:rFonts w:ascii="Futura Book" w:hAnsi="Futura Book"/>
                          <w:b w:val="0"/>
                          <w:bCs w:val="0"/>
                        </w:rPr>
                        <w:t xml:space="preserve">– </w:t>
                      </w:r>
                      <w:r w:rsidR="00164DDB">
                        <w:rPr>
                          <w:rFonts w:ascii="Futura Book" w:hAnsi="Futura Book"/>
                          <w:b w:val="0"/>
                          <w:bCs w:val="0"/>
                        </w:rPr>
                        <w:t>20</w:t>
                      </w:r>
                      <w:r>
                        <w:rPr>
                          <w:rFonts w:ascii="Futura Book" w:hAnsi="Futura Book"/>
                          <w:b w:val="0"/>
                          <w:bCs w:val="0"/>
                        </w:rPr>
                        <w:t>15</w:t>
                      </w:r>
                    </w:p>
                    <w:p w14:paraId="6AFA2690" w14:textId="73504ED2" w:rsidR="00164DDB" w:rsidRPr="007B14CE" w:rsidRDefault="00660A08" w:rsidP="00595E39">
                      <w:pPr>
                        <w:pStyle w:val="Heading3"/>
                        <w:spacing w:after="0"/>
                        <w:ind w:left="0" w:firstLine="0"/>
                        <w:rPr>
                          <w:b/>
                          <w:bCs/>
                          <w:i w:val="0"/>
                          <w:iCs w:val="0"/>
                        </w:rPr>
                      </w:pPr>
                      <w:r w:rsidRPr="00595E39">
                        <w:t>Porter Novelli PR</w:t>
                      </w:r>
                      <w:r w:rsidR="00164DDB" w:rsidRPr="00595E39">
                        <w:t xml:space="preserve"> | Brussels, Belgium</w:t>
                      </w:r>
                      <w:r w:rsidR="00164DDB" w:rsidRPr="007B14CE">
                        <w:rPr>
                          <w:b/>
                          <w:bCs/>
                        </w:rPr>
                        <w:br/>
                      </w:r>
                      <w:r w:rsidR="00901BC8" w:rsidRPr="00595E39">
                        <w:t>International Public Relations Agency Network / Consultancy</w:t>
                      </w:r>
                    </w:p>
                    <w:p w14:paraId="6236D32B" w14:textId="50D6B261" w:rsidR="00164DDB" w:rsidRPr="00595E39" w:rsidRDefault="00496CA5" w:rsidP="00164DDB">
                      <w:pPr>
                        <w:rPr>
                          <w:rFonts w:ascii="FreightTextProBook-Regular" w:eastAsiaTheme="minorHAnsi" w:hAnsi="FreightTextProBook-Regular"/>
                          <w:szCs w:val="20"/>
                        </w:rPr>
                      </w:pPr>
                      <w:r w:rsidRPr="00595E39">
                        <w:rPr>
                          <w:rFonts w:ascii="FreightTextProBook-Regular" w:eastAsiaTheme="minorHAnsi" w:hAnsi="FreightTextProBook-Regular"/>
                          <w:szCs w:val="20"/>
                        </w:rPr>
                        <w:t>Advised clients on narrative clarity, media architecture, and the translation of complexity into actionable communication.</w:t>
                      </w:r>
                    </w:p>
                    <w:p w14:paraId="6C4FF681" w14:textId="3B1E67E7" w:rsidR="00164DDB" w:rsidRPr="008B6D5A" w:rsidRDefault="00496CA5" w:rsidP="00164DDB">
                      <w:pPr>
                        <w:pStyle w:val="Heading2"/>
                        <w:rPr>
                          <w:rFonts w:ascii="Futura Book" w:hAnsi="Futura Book"/>
                          <w:b w:val="0"/>
                          <w:bCs w:val="0"/>
                        </w:rPr>
                      </w:pPr>
                      <w:r w:rsidRPr="00496CA5">
                        <w:rPr>
                          <w:rFonts w:ascii="Futura Book" w:hAnsi="Futura Book"/>
                          <w:b w:val="0"/>
                          <w:bCs w:val="0"/>
                        </w:rPr>
                        <w:t xml:space="preserve">Senior Consultant </w:t>
                      </w:r>
                      <w:r w:rsidR="00345913">
                        <w:rPr>
                          <w:rFonts w:ascii="Futura Book" w:hAnsi="Futura Book"/>
                          <w:b w:val="0"/>
                          <w:bCs w:val="0"/>
                        </w:rPr>
                        <w:t xml:space="preserve">PR &amp; </w:t>
                      </w:r>
                      <w:r w:rsidRPr="00496CA5">
                        <w:rPr>
                          <w:rFonts w:ascii="Futura Book" w:hAnsi="Futura Book"/>
                          <w:b w:val="0"/>
                          <w:bCs w:val="0"/>
                        </w:rPr>
                        <w:t>Global Communications</w:t>
                      </w:r>
                      <w:r w:rsidR="00164DDB" w:rsidRPr="008B6D5A">
                        <w:rPr>
                          <w:rFonts w:ascii="Futura Book" w:hAnsi="Futura Book"/>
                          <w:b w:val="0"/>
                          <w:bCs w:val="0"/>
                        </w:rPr>
                        <w:tab/>
                      </w:r>
                      <w:r w:rsidR="00164DDB">
                        <w:rPr>
                          <w:rFonts w:ascii="Futura Book" w:hAnsi="Futura Book"/>
                          <w:b w:val="0"/>
                          <w:bCs w:val="0"/>
                        </w:rPr>
                        <w:t>2</w:t>
                      </w:r>
                      <w:r w:rsidR="00164DDB" w:rsidRPr="008B6D5A">
                        <w:rPr>
                          <w:rFonts w:ascii="Futura Book" w:hAnsi="Futura Book"/>
                          <w:b w:val="0"/>
                          <w:bCs w:val="0"/>
                        </w:rPr>
                        <w:t>0</w:t>
                      </w:r>
                      <w:r w:rsidR="00164DDB">
                        <w:rPr>
                          <w:rFonts w:ascii="Futura Book" w:hAnsi="Futura Book"/>
                          <w:b w:val="0"/>
                          <w:bCs w:val="0"/>
                        </w:rPr>
                        <w:t>1</w:t>
                      </w:r>
                      <w:r w:rsidR="00E424F8">
                        <w:rPr>
                          <w:rFonts w:ascii="Futura Book" w:hAnsi="Futura Book"/>
                          <w:b w:val="0"/>
                          <w:bCs w:val="0"/>
                        </w:rPr>
                        <w:t xml:space="preserve">0 </w:t>
                      </w:r>
                      <w:r w:rsidR="00164DDB" w:rsidRPr="008B6D5A">
                        <w:rPr>
                          <w:rFonts w:ascii="Futura Book" w:hAnsi="Futura Book"/>
                          <w:b w:val="0"/>
                          <w:bCs w:val="0"/>
                        </w:rPr>
                        <w:t xml:space="preserve">– </w:t>
                      </w:r>
                      <w:r w:rsidR="00164DDB">
                        <w:rPr>
                          <w:rFonts w:ascii="Futura Book" w:hAnsi="Futura Book"/>
                          <w:b w:val="0"/>
                          <w:bCs w:val="0"/>
                        </w:rPr>
                        <w:t>20</w:t>
                      </w:r>
                      <w:r w:rsidR="00E424F8">
                        <w:rPr>
                          <w:rFonts w:ascii="Futura Book" w:hAnsi="Futura Book"/>
                          <w:b w:val="0"/>
                          <w:bCs w:val="0"/>
                        </w:rPr>
                        <w:t>14</w:t>
                      </w:r>
                    </w:p>
                    <w:p w14:paraId="5D7F5F9E" w14:textId="37B07E81" w:rsidR="00164DDB" w:rsidRPr="00E012A2" w:rsidRDefault="00E424F8" w:rsidP="00A859D1">
                      <w:pPr>
                        <w:pStyle w:val="Heading3"/>
                        <w:ind w:left="0" w:firstLine="0"/>
                        <w:rPr>
                          <w:rFonts w:ascii="FreightTextProBook-Regular" w:hAnsi="FreightTextProBook-Regular"/>
                        </w:rPr>
                      </w:pPr>
                      <w:r w:rsidRPr="00E424F8">
                        <w:t>Tech and Fortune 500 organizations</w:t>
                      </w:r>
                      <w:r w:rsidR="00164DDB" w:rsidRPr="0079613E">
                        <w:t xml:space="preserve"> | </w:t>
                      </w:r>
                      <w:r w:rsidR="006B01B8">
                        <w:t>California, USA</w:t>
                      </w:r>
                      <w:r w:rsidR="00164DDB">
                        <w:br/>
                      </w:r>
                      <w:r w:rsidR="00A859D1" w:rsidRPr="00A859D1">
                        <w:rPr>
                          <w:rFonts w:ascii="FreightTextProBook-Regular" w:hAnsi="FreightTextProBook-Regular"/>
                          <w:i w:val="0"/>
                          <w:iCs w:val="0"/>
                        </w:rPr>
                        <w:t>Developed strategic storytelling frameworks for global organizations, integrating insight, messaging, and audience understanding.</w:t>
                      </w:r>
                    </w:p>
                    <w:p w14:paraId="419DEB4D" w14:textId="2D6B1A7F" w:rsidR="00A859D1" w:rsidRPr="008B6D5A" w:rsidRDefault="00D8507B" w:rsidP="00A859D1">
                      <w:pPr>
                        <w:pStyle w:val="Heading2"/>
                        <w:rPr>
                          <w:rFonts w:ascii="Futura Book" w:hAnsi="Futura Book"/>
                          <w:b w:val="0"/>
                          <w:bCs w:val="0"/>
                        </w:rPr>
                      </w:pPr>
                      <w:r w:rsidRPr="00D8507B">
                        <w:rPr>
                          <w:rFonts w:ascii="Futura Book" w:hAnsi="Futura Book"/>
                          <w:b w:val="0"/>
                          <w:bCs w:val="0"/>
                        </w:rPr>
                        <w:t>Client Service Director / P</w:t>
                      </w:r>
                      <w:r w:rsidR="00345913">
                        <w:rPr>
                          <w:rFonts w:ascii="Futura Book" w:hAnsi="Futura Book"/>
                          <w:b w:val="0"/>
                          <w:bCs w:val="0"/>
                        </w:rPr>
                        <w:t xml:space="preserve">ublic </w:t>
                      </w:r>
                      <w:r w:rsidRPr="00D8507B">
                        <w:rPr>
                          <w:rFonts w:ascii="Futura Book" w:hAnsi="Futura Book"/>
                          <w:b w:val="0"/>
                          <w:bCs w:val="0"/>
                        </w:rPr>
                        <w:t>R</w:t>
                      </w:r>
                      <w:r w:rsidR="00345913">
                        <w:rPr>
                          <w:rFonts w:ascii="Futura Book" w:hAnsi="Futura Book"/>
                          <w:b w:val="0"/>
                          <w:bCs w:val="0"/>
                        </w:rPr>
                        <w:t>elations</w:t>
                      </w:r>
                      <w:r w:rsidRPr="00D8507B">
                        <w:rPr>
                          <w:rFonts w:ascii="Futura Book" w:hAnsi="Futura Book"/>
                          <w:b w:val="0"/>
                          <w:bCs w:val="0"/>
                        </w:rPr>
                        <w:t xml:space="preserve"> Director</w:t>
                      </w:r>
                      <w:r w:rsidR="00A859D1" w:rsidRPr="008B6D5A">
                        <w:rPr>
                          <w:rFonts w:ascii="Futura Book" w:hAnsi="Futura Book"/>
                          <w:b w:val="0"/>
                          <w:bCs w:val="0"/>
                        </w:rPr>
                        <w:tab/>
                      </w:r>
                      <w:r w:rsidR="00A859D1">
                        <w:rPr>
                          <w:rFonts w:ascii="Futura Book" w:hAnsi="Futura Book"/>
                          <w:b w:val="0"/>
                          <w:bCs w:val="0"/>
                        </w:rPr>
                        <w:t>2</w:t>
                      </w:r>
                      <w:r w:rsidR="00A859D1" w:rsidRPr="008B6D5A">
                        <w:rPr>
                          <w:rFonts w:ascii="Futura Book" w:hAnsi="Futura Book"/>
                          <w:b w:val="0"/>
                          <w:bCs w:val="0"/>
                        </w:rPr>
                        <w:t>0</w:t>
                      </w:r>
                      <w:r>
                        <w:rPr>
                          <w:rFonts w:ascii="Futura Book" w:hAnsi="Futura Book"/>
                          <w:b w:val="0"/>
                          <w:bCs w:val="0"/>
                        </w:rPr>
                        <w:t>08</w:t>
                      </w:r>
                      <w:r w:rsidR="00A859D1">
                        <w:rPr>
                          <w:rFonts w:ascii="Futura Book" w:hAnsi="Futura Book"/>
                          <w:b w:val="0"/>
                          <w:bCs w:val="0"/>
                        </w:rPr>
                        <w:t xml:space="preserve"> </w:t>
                      </w:r>
                      <w:r w:rsidR="00A859D1" w:rsidRPr="008B6D5A">
                        <w:rPr>
                          <w:rFonts w:ascii="Futura Book" w:hAnsi="Futura Book"/>
                          <w:b w:val="0"/>
                          <w:bCs w:val="0"/>
                        </w:rPr>
                        <w:t xml:space="preserve">– </w:t>
                      </w:r>
                      <w:r w:rsidR="00A859D1">
                        <w:rPr>
                          <w:rFonts w:ascii="Futura Book" w:hAnsi="Futura Book"/>
                          <w:b w:val="0"/>
                          <w:bCs w:val="0"/>
                        </w:rPr>
                        <w:t>201</w:t>
                      </w:r>
                      <w:r>
                        <w:rPr>
                          <w:rFonts w:ascii="Futura Book" w:hAnsi="Futura Book"/>
                          <w:b w:val="0"/>
                          <w:bCs w:val="0"/>
                        </w:rPr>
                        <w:t>0</w:t>
                      </w:r>
                    </w:p>
                    <w:p w14:paraId="6258CF19" w14:textId="5D17D86A" w:rsidR="00A859D1" w:rsidRDefault="00D8507B" w:rsidP="00A859D1">
                      <w:pPr>
                        <w:pStyle w:val="Heading3"/>
                        <w:ind w:left="0" w:firstLine="0"/>
                        <w:rPr>
                          <w:rFonts w:ascii="FreightTextProBook-Regular" w:hAnsi="FreightTextProBook-Regular"/>
                          <w:i w:val="0"/>
                          <w:iCs w:val="0"/>
                        </w:rPr>
                      </w:pPr>
                      <w:r>
                        <w:t>V+O Communications</w:t>
                      </w:r>
                      <w:r w:rsidR="00A859D1" w:rsidRPr="0079613E">
                        <w:t xml:space="preserve"> | </w:t>
                      </w:r>
                      <w:r w:rsidR="006B01B8">
                        <w:t>Bucharest, Romania</w:t>
                      </w:r>
                      <w:r>
                        <w:br/>
                      </w:r>
                      <w:r>
                        <w:rPr>
                          <w:i w:val="0"/>
                          <w:iCs w:val="0"/>
                        </w:rPr>
                        <w:t>International Public Relations Agency Network / Consultancy</w:t>
                      </w:r>
                    </w:p>
                    <w:p w14:paraId="337BEC39" w14:textId="57264EBA" w:rsidR="00A859D1" w:rsidRPr="008B6D5A" w:rsidRDefault="00565511" w:rsidP="00A859D1">
                      <w:pPr>
                        <w:pStyle w:val="Heading2"/>
                        <w:rPr>
                          <w:rFonts w:ascii="Futura Book" w:hAnsi="Futura Book"/>
                          <w:b w:val="0"/>
                          <w:bCs w:val="0"/>
                        </w:rPr>
                      </w:pPr>
                      <w:r>
                        <w:rPr>
                          <w:rFonts w:ascii="Futura Book" w:hAnsi="Futura Book"/>
                          <w:b w:val="0"/>
                          <w:bCs w:val="0"/>
                        </w:rPr>
                        <w:t xml:space="preserve">Public Relations </w:t>
                      </w:r>
                      <w:r w:rsidR="00345913">
                        <w:rPr>
                          <w:rFonts w:ascii="Futura Book" w:hAnsi="Futura Book"/>
                          <w:b w:val="0"/>
                          <w:bCs w:val="0"/>
                        </w:rPr>
                        <w:t>Manager</w:t>
                      </w:r>
                      <w:r w:rsidR="00A859D1" w:rsidRPr="008B6D5A">
                        <w:rPr>
                          <w:rFonts w:ascii="Futura Book" w:hAnsi="Futura Book"/>
                          <w:b w:val="0"/>
                          <w:bCs w:val="0"/>
                        </w:rPr>
                        <w:tab/>
                      </w:r>
                      <w:r w:rsidR="00A859D1">
                        <w:rPr>
                          <w:rFonts w:ascii="Futura Book" w:hAnsi="Futura Book"/>
                          <w:b w:val="0"/>
                          <w:bCs w:val="0"/>
                        </w:rPr>
                        <w:t>2</w:t>
                      </w:r>
                      <w:r w:rsidR="00A859D1" w:rsidRPr="008B6D5A">
                        <w:rPr>
                          <w:rFonts w:ascii="Futura Book" w:hAnsi="Futura Book"/>
                          <w:b w:val="0"/>
                          <w:bCs w:val="0"/>
                        </w:rPr>
                        <w:t>0</w:t>
                      </w:r>
                      <w:r w:rsidR="006049B4">
                        <w:rPr>
                          <w:rFonts w:ascii="Futura Book" w:hAnsi="Futura Book"/>
                          <w:b w:val="0"/>
                          <w:bCs w:val="0"/>
                        </w:rPr>
                        <w:t>07</w:t>
                      </w:r>
                      <w:r w:rsidR="00A859D1">
                        <w:rPr>
                          <w:rFonts w:ascii="Futura Book" w:hAnsi="Futura Book"/>
                          <w:b w:val="0"/>
                          <w:bCs w:val="0"/>
                        </w:rPr>
                        <w:t xml:space="preserve"> </w:t>
                      </w:r>
                      <w:r w:rsidR="00A859D1" w:rsidRPr="008B6D5A">
                        <w:rPr>
                          <w:rFonts w:ascii="Futura Book" w:hAnsi="Futura Book"/>
                          <w:b w:val="0"/>
                          <w:bCs w:val="0"/>
                        </w:rPr>
                        <w:t xml:space="preserve">– </w:t>
                      </w:r>
                      <w:r w:rsidR="00A859D1">
                        <w:rPr>
                          <w:rFonts w:ascii="Futura Book" w:hAnsi="Futura Book"/>
                          <w:b w:val="0"/>
                          <w:bCs w:val="0"/>
                        </w:rPr>
                        <w:t>20</w:t>
                      </w:r>
                      <w:r w:rsidR="0066723C">
                        <w:rPr>
                          <w:rFonts w:ascii="Futura Book" w:hAnsi="Futura Book"/>
                          <w:b w:val="0"/>
                          <w:bCs w:val="0"/>
                        </w:rPr>
                        <w:t>08</w:t>
                      </w:r>
                    </w:p>
                    <w:p w14:paraId="181D8A88" w14:textId="77777777" w:rsidR="0066723C" w:rsidRDefault="006049B4" w:rsidP="0066723C">
                      <w:pPr>
                        <w:pStyle w:val="Heading3"/>
                        <w:ind w:left="0" w:firstLine="0"/>
                        <w:rPr>
                          <w:i w:val="0"/>
                          <w:iCs w:val="0"/>
                        </w:rPr>
                      </w:pPr>
                      <w:r>
                        <w:t>MSLGroup/THE PRACTICE</w:t>
                      </w:r>
                      <w:r w:rsidR="00A859D1" w:rsidRPr="0079613E">
                        <w:t xml:space="preserve"> | </w:t>
                      </w:r>
                      <w:r>
                        <w:t>Bucharest</w:t>
                      </w:r>
                      <w:r w:rsidR="00A859D1">
                        <w:t xml:space="preserve">, </w:t>
                      </w:r>
                      <w:r>
                        <w:t>Romania</w:t>
                      </w:r>
                      <w:r w:rsidR="0066723C">
                        <w:br/>
                      </w:r>
                      <w:r w:rsidR="0066723C">
                        <w:rPr>
                          <w:i w:val="0"/>
                          <w:iCs w:val="0"/>
                        </w:rPr>
                        <w:t>International Public Relations Agency Network / Consultancy</w:t>
                      </w:r>
                    </w:p>
                    <w:p w14:paraId="40585454" w14:textId="4393C2EB" w:rsidR="0066723C" w:rsidRPr="008B6D5A" w:rsidRDefault="00345913" w:rsidP="0066723C">
                      <w:pPr>
                        <w:pStyle w:val="Heading2"/>
                        <w:rPr>
                          <w:rFonts w:ascii="Futura Book" w:hAnsi="Futura Book"/>
                          <w:b w:val="0"/>
                          <w:bCs w:val="0"/>
                        </w:rPr>
                      </w:pPr>
                      <w:r>
                        <w:rPr>
                          <w:rFonts w:ascii="Futura Book" w:hAnsi="Futura Book"/>
                          <w:b w:val="0"/>
                          <w:bCs w:val="0"/>
                        </w:rPr>
                        <w:t xml:space="preserve">Senior </w:t>
                      </w:r>
                      <w:r w:rsidR="0066723C">
                        <w:rPr>
                          <w:rFonts w:ascii="Futura Book" w:hAnsi="Futura Book"/>
                          <w:b w:val="0"/>
                          <w:bCs w:val="0"/>
                        </w:rPr>
                        <w:t xml:space="preserve">Public Relations </w:t>
                      </w:r>
                      <w:r>
                        <w:rPr>
                          <w:rFonts w:ascii="Futura Book" w:hAnsi="Futura Book"/>
                          <w:b w:val="0"/>
                          <w:bCs w:val="0"/>
                        </w:rPr>
                        <w:t>Executive</w:t>
                      </w:r>
                      <w:r w:rsidR="0066723C" w:rsidRPr="008B6D5A">
                        <w:rPr>
                          <w:rFonts w:ascii="Futura Book" w:hAnsi="Futura Book"/>
                          <w:b w:val="0"/>
                          <w:bCs w:val="0"/>
                        </w:rPr>
                        <w:tab/>
                      </w:r>
                      <w:r w:rsidR="0066723C">
                        <w:rPr>
                          <w:rFonts w:ascii="Futura Book" w:hAnsi="Futura Book"/>
                          <w:b w:val="0"/>
                          <w:bCs w:val="0"/>
                        </w:rPr>
                        <w:t>2</w:t>
                      </w:r>
                      <w:r w:rsidR="0066723C" w:rsidRPr="008B6D5A">
                        <w:rPr>
                          <w:rFonts w:ascii="Futura Book" w:hAnsi="Futura Book"/>
                          <w:b w:val="0"/>
                          <w:bCs w:val="0"/>
                        </w:rPr>
                        <w:t>0</w:t>
                      </w:r>
                      <w:r w:rsidR="0066723C">
                        <w:rPr>
                          <w:rFonts w:ascii="Futura Book" w:hAnsi="Futura Book"/>
                          <w:b w:val="0"/>
                          <w:bCs w:val="0"/>
                        </w:rPr>
                        <w:t>0</w:t>
                      </w:r>
                      <w:r w:rsidR="00797AD0">
                        <w:rPr>
                          <w:rFonts w:ascii="Futura Book" w:hAnsi="Futura Book"/>
                          <w:b w:val="0"/>
                          <w:bCs w:val="0"/>
                        </w:rPr>
                        <w:t>5</w:t>
                      </w:r>
                      <w:r w:rsidR="0066723C">
                        <w:rPr>
                          <w:rFonts w:ascii="Futura Book" w:hAnsi="Futura Book"/>
                          <w:b w:val="0"/>
                          <w:bCs w:val="0"/>
                        </w:rPr>
                        <w:t xml:space="preserve"> </w:t>
                      </w:r>
                      <w:r w:rsidR="0066723C" w:rsidRPr="008B6D5A">
                        <w:rPr>
                          <w:rFonts w:ascii="Futura Book" w:hAnsi="Futura Book"/>
                          <w:b w:val="0"/>
                          <w:bCs w:val="0"/>
                        </w:rPr>
                        <w:t xml:space="preserve">– </w:t>
                      </w:r>
                      <w:r w:rsidR="0066723C">
                        <w:rPr>
                          <w:rFonts w:ascii="Futura Book" w:hAnsi="Futura Book"/>
                          <w:b w:val="0"/>
                          <w:bCs w:val="0"/>
                        </w:rPr>
                        <w:t>200</w:t>
                      </w:r>
                      <w:r w:rsidR="00797AD0">
                        <w:rPr>
                          <w:rFonts w:ascii="Futura Book" w:hAnsi="Futura Book"/>
                          <w:b w:val="0"/>
                          <w:bCs w:val="0"/>
                        </w:rPr>
                        <w:t>7</w:t>
                      </w:r>
                    </w:p>
                    <w:p w14:paraId="6733FDB3" w14:textId="6190C5B1" w:rsidR="0066723C" w:rsidRDefault="0066723C" w:rsidP="0066723C">
                      <w:pPr>
                        <w:pStyle w:val="Heading3"/>
                        <w:ind w:left="0" w:firstLine="0"/>
                        <w:rPr>
                          <w:i w:val="0"/>
                          <w:iCs w:val="0"/>
                        </w:rPr>
                      </w:pPr>
                      <w:r>
                        <w:t>OGILVY Public Relations</w:t>
                      </w:r>
                      <w:r w:rsidRPr="0079613E">
                        <w:t xml:space="preserve"> | </w:t>
                      </w:r>
                      <w:r>
                        <w:t>Bucharest, Romania</w:t>
                      </w:r>
                      <w:r>
                        <w:br/>
                      </w:r>
                      <w:r>
                        <w:rPr>
                          <w:i w:val="0"/>
                          <w:iCs w:val="0"/>
                        </w:rPr>
                        <w:t>International Public Relations Agency Network / Consultancy</w:t>
                      </w:r>
                    </w:p>
                    <w:p w14:paraId="5098AB38" w14:textId="06F67F60" w:rsidR="0066723C" w:rsidRPr="008B6D5A" w:rsidRDefault="0066723C" w:rsidP="0066723C">
                      <w:pPr>
                        <w:pStyle w:val="Heading2"/>
                        <w:rPr>
                          <w:rFonts w:ascii="Futura Book" w:hAnsi="Futura Book"/>
                          <w:b w:val="0"/>
                          <w:bCs w:val="0"/>
                        </w:rPr>
                      </w:pPr>
                      <w:r>
                        <w:rPr>
                          <w:rFonts w:ascii="Futura Book" w:hAnsi="Futura Book"/>
                          <w:b w:val="0"/>
                          <w:bCs w:val="0"/>
                        </w:rPr>
                        <w:t xml:space="preserve">Public Relations </w:t>
                      </w:r>
                      <w:r w:rsidR="00797AD0">
                        <w:rPr>
                          <w:rFonts w:ascii="Futura Book" w:hAnsi="Futura Book"/>
                          <w:b w:val="0"/>
                          <w:bCs w:val="0"/>
                        </w:rPr>
                        <w:t>Executive</w:t>
                      </w:r>
                      <w:r w:rsidRPr="008B6D5A">
                        <w:rPr>
                          <w:rFonts w:ascii="Futura Book" w:hAnsi="Futura Book"/>
                          <w:b w:val="0"/>
                          <w:bCs w:val="0"/>
                        </w:rPr>
                        <w:tab/>
                      </w:r>
                      <w:r>
                        <w:rPr>
                          <w:rFonts w:ascii="Futura Book" w:hAnsi="Futura Book"/>
                          <w:b w:val="0"/>
                          <w:bCs w:val="0"/>
                        </w:rPr>
                        <w:t>2</w:t>
                      </w:r>
                      <w:r w:rsidRPr="008B6D5A">
                        <w:rPr>
                          <w:rFonts w:ascii="Futura Book" w:hAnsi="Futura Book"/>
                          <w:b w:val="0"/>
                          <w:bCs w:val="0"/>
                        </w:rPr>
                        <w:t>0</w:t>
                      </w:r>
                      <w:r>
                        <w:rPr>
                          <w:rFonts w:ascii="Futura Book" w:hAnsi="Futura Book"/>
                          <w:b w:val="0"/>
                          <w:bCs w:val="0"/>
                        </w:rPr>
                        <w:t>0</w:t>
                      </w:r>
                      <w:r w:rsidR="001B23E0">
                        <w:rPr>
                          <w:rFonts w:ascii="Futura Book" w:hAnsi="Futura Book"/>
                          <w:b w:val="0"/>
                          <w:bCs w:val="0"/>
                        </w:rPr>
                        <w:t>5</w:t>
                      </w:r>
                      <w:r>
                        <w:rPr>
                          <w:rFonts w:ascii="Futura Book" w:hAnsi="Futura Book"/>
                          <w:b w:val="0"/>
                          <w:bCs w:val="0"/>
                        </w:rPr>
                        <w:t xml:space="preserve"> </w:t>
                      </w:r>
                      <w:r w:rsidRPr="008B6D5A">
                        <w:rPr>
                          <w:rFonts w:ascii="Futura Book" w:hAnsi="Futura Book"/>
                          <w:b w:val="0"/>
                          <w:bCs w:val="0"/>
                        </w:rPr>
                        <w:t xml:space="preserve">– </w:t>
                      </w:r>
                      <w:r>
                        <w:rPr>
                          <w:rFonts w:ascii="Futura Book" w:hAnsi="Futura Book"/>
                          <w:b w:val="0"/>
                          <w:bCs w:val="0"/>
                        </w:rPr>
                        <w:t>200</w:t>
                      </w:r>
                      <w:r w:rsidR="001B23E0">
                        <w:rPr>
                          <w:rFonts w:ascii="Futura Book" w:hAnsi="Futura Book"/>
                          <w:b w:val="0"/>
                          <w:bCs w:val="0"/>
                        </w:rPr>
                        <w:t>5</w:t>
                      </w:r>
                    </w:p>
                    <w:p w14:paraId="6876E15B" w14:textId="77777777" w:rsidR="00797AD0" w:rsidRDefault="00797AD0" w:rsidP="0066723C">
                      <w:pPr>
                        <w:pStyle w:val="Heading3"/>
                        <w:ind w:left="0" w:firstLine="0"/>
                        <w:rPr>
                          <w:i w:val="0"/>
                          <w:iCs w:val="0"/>
                        </w:rPr>
                      </w:pPr>
                      <w:r>
                        <w:t>Fleishman-Hillard Public Relations</w:t>
                      </w:r>
                      <w:r w:rsidR="0066723C" w:rsidRPr="0079613E">
                        <w:t xml:space="preserve"> | </w:t>
                      </w:r>
                      <w:r w:rsidR="0066723C">
                        <w:t>Bucharest, Romania</w:t>
                      </w:r>
                      <w:r w:rsidR="0066723C">
                        <w:br/>
                      </w:r>
                      <w:r w:rsidR="0066723C">
                        <w:rPr>
                          <w:i w:val="0"/>
                          <w:iCs w:val="0"/>
                        </w:rPr>
                        <w:t>International Public Relations Agency Network / Consultancy</w:t>
                      </w:r>
                    </w:p>
                    <w:p w14:paraId="33B03F85" w14:textId="1562AEDA" w:rsidR="00797AD0" w:rsidRPr="008B6D5A" w:rsidRDefault="00797AD0" w:rsidP="00797AD0">
                      <w:pPr>
                        <w:pStyle w:val="Heading2"/>
                        <w:rPr>
                          <w:rFonts w:ascii="Futura Book" w:hAnsi="Futura Book"/>
                          <w:b w:val="0"/>
                          <w:bCs w:val="0"/>
                        </w:rPr>
                      </w:pPr>
                      <w:r>
                        <w:rPr>
                          <w:rFonts w:ascii="Futura Book" w:hAnsi="Futura Book"/>
                          <w:b w:val="0"/>
                          <w:bCs w:val="0"/>
                        </w:rPr>
                        <w:t>Tech</w:t>
                      </w:r>
                      <w:r w:rsidR="00C30B0C">
                        <w:rPr>
                          <w:rFonts w:ascii="Futura Book" w:hAnsi="Futura Book"/>
                          <w:b w:val="0"/>
                          <w:bCs w:val="0"/>
                        </w:rPr>
                        <w:t>nology</w:t>
                      </w:r>
                      <w:r>
                        <w:rPr>
                          <w:rFonts w:ascii="Futura Book" w:hAnsi="Futura Book"/>
                          <w:b w:val="0"/>
                          <w:bCs w:val="0"/>
                        </w:rPr>
                        <w:t xml:space="preserve"> Journalist</w:t>
                      </w:r>
                      <w:r w:rsidRPr="008B6D5A">
                        <w:rPr>
                          <w:rFonts w:ascii="Futura Book" w:hAnsi="Futura Book"/>
                          <w:b w:val="0"/>
                          <w:bCs w:val="0"/>
                        </w:rPr>
                        <w:tab/>
                      </w:r>
                      <w:r>
                        <w:rPr>
                          <w:rFonts w:ascii="Futura Book" w:hAnsi="Futura Book"/>
                          <w:b w:val="0"/>
                          <w:bCs w:val="0"/>
                        </w:rPr>
                        <w:t>2</w:t>
                      </w:r>
                      <w:r w:rsidRPr="008B6D5A">
                        <w:rPr>
                          <w:rFonts w:ascii="Futura Book" w:hAnsi="Futura Book"/>
                          <w:b w:val="0"/>
                          <w:bCs w:val="0"/>
                        </w:rPr>
                        <w:t>0</w:t>
                      </w:r>
                      <w:r>
                        <w:rPr>
                          <w:rFonts w:ascii="Futura Book" w:hAnsi="Futura Book"/>
                          <w:b w:val="0"/>
                          <w:bCs w:val="0"/>
                        </w:rPr>
                        <w:t>0</w:t>
                      </w:r>
                      <w:r w:rsidR="000574A6">
                        <w:rPr>
                          <w:rFonts w:ascii="Futura Book" w:hAnsi="Futura Book"/>
                          <w:b w:val="0"/>
                          <w:bCs w:val="0"/>
                        </w:rPr>
                        <w:t>4</w:t>
                      </w:r>
                      <w:r>
                        <w:rPr>
                          <w:rFonts w:ascii="Futura Book" w:hAnsi="Futura Book"/>
                          <w:b w:val="0"/>
                          <w:bCs w:val="0"/>
                        </w:rPr>
                        <w:t xml:space="preserve"> </w:t>
                      </w:r>
                      <w:r w:rsidRPr="008B6D5A">
                        <w:rPr>
                          <w:rFonts w:ascii="Futura Book" w:hAnsi="Futura Book"/>
                          <w:b w:val="0"/>
                          <w:bCs w:val="0"/>
                        </w:rPr>
                        <w:t xml:space="preserve">– </w:t>
                      </w:r>
                      <w:r>
                        <w:rPr>
                          <w:rFonts w:ascii="Futura Book" w:hAnsi="Futura Book"/>
                          <w:b w:val="0"/>
                          <w:bCs w:val="0"/>
                        </w:rPr>
                        <w:t>200</w:t>
                      </w:r>
                      <w:r w:rsidR="000574A6">
                        <w:rPr>
                          <w:rFonts w:ascii="Futura Book" w:hAnsi="Futura Book"/>
                          <w:b w:val="0"/>
                          <w:bCs w:val="0"/>
                        </w:rPr>
                        <w:t>5</w:t>
                      </w:r>
                    </w:p>
                    <w:p w14:paraId="510BCFE2" w14:textId="2CC5BC05" w:rsidR="00C508D1" w:rsidRPr="00F82BB5" w:rsidRDefault="00797AD0" w:rsidP="00F82BB5">
                      <w:pPr>
                        <w:pStyle w:val="Heading3"/>
                        <w:ind w:left="0" w:firstLine="0"/>
                        <w:rPr>
                          <w:i w:val="0"/>
                          <w:iCs w:val="0"/>
                        </w:rPr>
                      </w:pPr>
                      <w:r>
                        <w:t>CAPITAL Magazine</w:t>
                      </w:r>
                      <w:r w:rsidR="00DF4791">
                        <w:t>/Ringier</w:t>
                      </w:r>
                      <w:r w:rsidRPr="0079613E">
                        <w:t xml:space="preserve"> | </w:t>
                      </w:r>
                      <w:r>
                        <w:t>Bucharest, Romania</w:t>
                      </w:r>
                      <w:r>
                        <w:br/>
                      </w:r>
                      <w:r w:rsidR="00DF4791">
                        <w:rPr>
                          <w:i w:val="0"/>
                          <w:iCs w:val="0"/>
                        </w:rPr>
                        <w:t>The Leading Business Weekly Magazine at that time</w:t>
                      </w:r>
                    </w:p>
                  </w:txbxContent>
                </v:textbox>
                <w10:wrap anchorx="page" anchory="page"/>
                <w10:anchorlock/>
              </v:shape>
            </w:pict>
          </mc:Fallback>
        </mc:AlternateContent>
      </w:r>
      <w:r w:rsidR="00D100B2" w:rsidRPr="00CE3F0D">
        <w:rPr>
          <w:noProof/>
        </w:rPr>
        <mc:AlternateContent>
          <mc:Choice Requires="wps">
            <w:drawing>
              <wp:anchor distT="0" distB="0" distL="114300" distR="114300" simplePos="0" relativeHeight="251657728" behindDoc="0" locked="1" layoutInCell="1" allowOverlap="1" wp14:anchorId="7D13B7CB" wp14:editId="1E5D6681">
                <wp:simplePos x="0" y="0"/>
                <wp:positionH relativeFrom="page">
                  <wp:posOffset>338455</wp:posOffset>
                </wp:positionH>
                <wp:positionV relativeFrom="page">
                  <wp:posOffset>3762375</wp:posOffset>
                </wp:positionV>
                <wp:extent cx="2019300" cy="2923540"/>
                <wp:effectExtent l="0" t="0" r="0" b="0"/>
                <wp:wrapNone/>
                <wp:docPr id="907613113" name="Text Box 907613113"/>
                <wp:cNvGraphicFramePr/>
                <a:graphic xmlns:a="http://schemas.openxmlformats.org/drawingml/2006/main">
                  <a:graphicData uri="http://schemas.microsoft.com/office/word/2010/wordprocessingShape">
                    <wps:wsp>
                      <wps:cNvSpPr txBox="1"/>
                      <wps:spPr>
                        <a:xfrm>
                          <a:off x="0" y="0"/>
                          <a:ext cx="2019300" cy="29235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2641C9B" w14:textId="79FD2508" w:rsidR="00D100B2" w:rsidRPr="001563CE" w:rsidRDefault="00BF646F" w:rsidP="007767AB">
                            <w:pPr>
                              <w:pStyle w:val="Heading1"/>
                              <w:spacing w:line="360" w:lineRule="auto"/>
                              <w:rPr>
                                <w:rFonts w:ascii="FreightTextProBook-Regular" w:hAnsi="FreightTextProBook-Regular"/>
                                <w:b/>
                                <w:bCs/>
                                <w:color w:val="0E2841" w:themeColor="text2"/>
                              </w:rPr>
                            </w:pPr>
                            <w:r w:rsidRPr="001563CE">
                              <w:rPr>
                                <w:rFonts w:ascii="FreightTextProBook-Regular" w:hAnsi="FreightTextProBook-Regular"/>
                                <w:b/>
                                <w:bCs/>
                                <w:color w:val="0E2841" w:themeColor="text2"/>
                              </w:rPr>
                              <w:t>LEADERSHIP STYLE</w:t>
                            </w:r>
                          </w:p>
                          <w:p w14:paraId="0109F2C1" w14:textId="57365063" w:rsidR="00E67AE4" w:rsidRPr="007B14CE" w:rsidRDefault="00E67AE4" w:rsidP="00A659F3">
                            <w:pPr>
                              <w:pStyle w:val="List"/>
                              <w:numPr>
                                <w:ilvl w:val="0"/>
                                <w:numId w:val="22"/>
                              </w:numPr>
                            </w:pPr>
                            <w:r w:rsidRPr="007B14CE">
                              <w:t xml:space="preserve">Empathetic leadership </w:t>
                            </w:r>
                          </w:p>
                          <w:p w14:paraId="75B28551" w14:textId="55DD117E" w:rsidR="00E67AE4" w:rsidRPr="007B14CE" w:rsidRDefault="00E67AE4" w:rsidP="00A659F3">
                            <w:pPr>
                              <w:pStyle w:val="List"/>
                              <w:numPr>
                                <w:ilvl w:val="0"/>
                                <w:numId w:val="22"/>
                              </w:numPr>
                            </w:pPr>
                            <w:r w:rsidRPr="007B14CE">
                              <w:t>Strategic influence</w:t>
                            </w:r>
                          </w:p>
                          <w:p w14:paraId="5CB15EE6" w14:textId="7EC84FF3" w:rsidR="00E67AE4" w:rsidRPr="007B14CE" w:rsidRDefault="00E67AE4" w:rsidP="00A659F3">
                            <w:pPr>
                              <w:pStyle w:val="List"/>
                              <w:numPr>
                                <w:ilvl w:val="0"/>
                                <w:numId w:val="22"/>
                              </w:numPr>
                            </w:pPr>
                            <w:r w:rsidRPr="007B14CE">
                              <w:t xml:space="preserve">Cross-functional collaboration </w:t>
                            </w:r>
                          </w:p>
                          <w:p w14:paraId="23571809" w14:textId="2D798B43" w:rsidR="00D100B2" w:rsidRPr="007B14CE" w:rsidRDefault="00E67AE4" w:rsidP="00A659F3">
                            <w:pPr>
                              <w:pStyle w:val="List"/>
                              <w:numPr>
                                <w:ilvl w:val="0"/>
                                <w:numId w:val="22"/>
                              </w:numPr>
                            </w:pPr>
                            <w:r w:rsidRPr="007B14CE">
                              <w:t>Mentorship</w:t>
                            </w:r>
                          </w:p>
                          <w:p w14:paraId="2A13D754" w14:textId="31151CB4" w:rsidR="00C54E9E" w:rsidRPr="007B14CE" w:rsidRDefault="00C54E9E" w:rsidP="00A659F3">
                            <w:pPr>
                              <w:pStyle w:val="List"/>
                              <w:numPr>
                                <w:ilvl w:val="0"/>
                                <w:numId w:val="22"/>
                              </w:numPr>
                            </w:pPr>
                            <w:r w:rsidRPr="007B14CE">
                              <w:t xml:space="preserve">Data-driven storytelling </w:t>
                            </w:r>
                          </w:p>
                          <w:p w14:paraId="1EFB7C91" w14:textId="77777777" w:rsidR="007767AB" w:rsidRPr="007B14CE" w:rsidRDefault="00C54E9E" w:rsidP="00A659F3">
                            <w:pPr>
                              <w:pStyle w:val="List"/>
                              <w:numPr>
                                <w:ilvl w:val="0"/>
                                <w:numId w:val="22"/>
                              </w:numPr>
                            </w:pPr>
                            <w:r w:rsidRPr="007B14CE">
                              <w:t>Calm under pressure</w:t>
                            </w:r>
                          </w:p>
                          <w:p w14:paraId="58422E23" w14:textId="51D622A2" w:rsidR="00F1021F" w:rsidRPr="007B14CE" w:rsidRDefault="00C54E9E" w:rsidP="00A659F3">
                            <w:pPr>
                              <w:pStyle w:val="List"/>
                              <w:numPr>
                                <w:ilvl w:val="0"/>
                                <w:numId w:val="22"/>
                              </w:numPr>
                            </w:pPr>
                            <w:r w:rsidRPr="007B14CE">
                              <w:t>Robust project planning &amp; management</w:t>
                            </w:r>
                          </w:p>
                          <w:p w14:paraId="66338D4B" w14:textId="6A0F103C" w:rsidR="00C54E9E" w:rsidRPr="007B14CE" w:rsidRDefault="00F1021F" w:rsidP="00A659F3">
                            <w:pPr>
                              <w:pStyle w:val="List"/>
                              <w:numPr>
                                <w:ilvl w:val="0"/>
                                <w:numId w:val="22"/>
                              </w:numPr>
                            </w:pPr>
                            <w:r w:rsidRPr="007B14CE">
                              <w:t>Strategic relationship building &amp; networking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3B7CB" id="Text Box 907613113" o:spid="_x0000_s1037" type="#_x0000_t202" style="position:absolute;left:0;text-align:left;margin-left:26.65pt;margin-top:296.25pt;width:159pt;height:230.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" filled="f" stroked="f">
                <v:textbox>
                  <w:txbxContent>
                    <w:p w14:paraId="52641C9B" w14:textId="79FD2508" w:rsidR="00D100B2" w:rsidRPr="001563CE" w:rsidRDefault="00BF646F" w:rsidP="007767AB">
                      <w:pPr>
                        <w:pStyle w:val="Heading1"/>
                        <w:spacing w:line="360" w:lineRule="auto"/>
                        <w:rPr>
                          <w:rFonts w:ascii="FreightTextProBook-Regular" w:hAnsi="FreightTextProBook-Regular"/>
                          <w:b/>
                          <w:bCs/>
                          <w:color w:val="0E2841" w:themeColor="text2"/>
                        </w:rPr>
                      </w:pPr>
                      <w:r w:rsidRPr="001563CE">
                        <w:rPr>
                          <w:rFonts w:ascii="FreightTextProBook-Regular" w:hAnsi="FreightTextProBook-Regular"/>
                          <w:b/>
                          <w:bCs/>
                          <w:color w:val="0E2841" w:themeColor="text2"/>
                        </w:rPr>
                        <w:t>LEADERSHIP STYLE</w:t>
                      </w:r>
                    </w:p>
                    <w:p w14:paraId="0109F2C1" w14:textId="57365063" w:rsidR="00E67AE4" w:rsidRPr="007B14CE" w:rsidRDefault="00E67AE4" w:rsidP="00A659F3">
                      <w:pPr>
                        <w:pStyle w:val="List"/>
                        <w:numPr>
                          <w:ilvl w:val="0"/>
                          <w:numId w:val="22"/>
                        </w:numPr>
                      </w:pPr>
                      <w:r w:rsidRPr="007B14CE">
                        <w:t xml:space="preserve">Empathetic leadership </w:t>
                      </w:r>
                    </w:p>
                    <w:p w14:paraId="75B28551" w14:textId="55DD117E" w:rsidR="00E67AE4" w:rsidRPr="007B14CE" w:rsidRDefault="00E67AE4" w:rsidP="00A659F3">
                      <w:pPr>
                        <w:pStyle w:val="List"/>
                        <w:numPr>
                          <w:ilvl w:val="0"/>
                          <w:numId w:val="22"/>
                        </w:numPr>
                      </w:pPr>
                      <w:r w:rsidRPr="007B14CE">
                        <w:t>Strategic influence</w:t>
                      </w:r>
                    </w:p>
                    <w:p w14:paraId="5CB15EE6" w14:textId="7EC84FF3" w:rsidR="00E67AE4" w:rsidRPr="007B14CE" w:rsidRDefault="00E67AE4" w:rsidP="00A659F3">
                      <w:pPr>
                        <w:pStyle w:val="List"/>
                        <w:numPr>
                          <w:ilvl w:val="0"/>
                          <w:numId w:val="22"/>
                        </w:numPr>
                      </w:pPr>
                      <w:r w:rsidRPr="007B14CE">
                        <w:t xml:space="preserve">Cross-functional collaboration </w:t>
                      </w:r>
                    </w:p>
                    <w:p w14:paraId="23571809" w14:textId="2D798B43" w:rsidR="00D100B2" w:rsidRPr="007B14CE" w:rsidRDefault="00E67AE4" w:rsidP="00A659F3">
                      <w:pPr>
                        <w:pStyle w:val="List"/>
                        <w:numPr>
                          <w:ilvl w:val="0"/>
                          <w:numId w:val="22"/>
                        </w:numPr>
                      </w:pPr>
                      <w:r w:rsidRPr="007B14CE">
                        <w:t>Mentorship</w:t>
                      </w:r>
                    </w:p>
                    <w:p w14:paraId="2A13D754" w14:textId="31151CB4" w:rsidR="00C54E9E" w:rsidRPr="007B14CE" w:rsidRDefault="00C54E9E" w:rsidP="00A659F3">
                      <w:pPr>
                        <w:pStyle w:val="List"/>
                        <w:numPr>
                          <w:ilvl w:val="0"/>
                          <w:numId w:val="22"/>
                        </w:numPr>
                      </w:pPr>
                      <w:r w:rsidRPr="007B14CE">
                        <w:t xml:space="preserve">Data-driven storytelling </w:t>
                      </w:r>
                    </w:p>
                    <w:p w14:paraId="1EFB7C91" w14:textId="77777777" w:rsidR="007767AB" w:rsidRPr="007B14CE" w:rsidRDefault="00C54E9E" w:rsidP="00A659F3">
                      <w:pPr>
                        <w:pStyle w:val="List"/>
                        <w:numPr>
                          <w:ilvl w:val="0"/>
                          <w:numId w:val="22"/>
                        </w:numPr>
                      </w:pPr>
                      <w:r w:rsidRPr="007B14CE">
                        <w:t>Calm under pressure</w:t>
                      </w:r>
                    </w:p>
                    <w:p w14:paraId="58422E23" w14:textId="51D622A2" w:rsidR="00F1021F" w:rsidRPr="007B14CE" w:rsidRDefault="00C54E9E" w:rsidP="00A659F3">
                      <w:pPr>
                        <w:pStyle w:val="List"/>
                        <w:numPr>
                          <w:ilvl w:val="0"/>
                          <w:numId w:val="22"/>
                        </w:numPr>
                      </w:pPr>
                      <w:r w:rsidRPr="007B14CE">
                        <w:t>Robust project planning &amp; management</w:t>
                      </w:r>
                    </w:p>
                    <w:p w14:paraId="66338D4B" w14:textId="6A0F103C" w:rsidR="00C54E9E" w:rsidRPr="007B14CE" w:rsidRDefault="00F1021F" w:rsidP="00A659F3">
                      <w:pPr>
                        <w:pStyle w:val="List"/>
                        <w:numPr>
                          <w:ilvl w:val="0"/>
                          <w:numId w:val="22"/>
                        </w:numPr>
                      </w:pPr>
                      <w:r w:rsidRPr="007B14CE">
                        <w:t>Strategic relationship building &amp; networking</w:t>
                      </w:r>
                    </w:p>
                  </w:txbxContent>
                </v:textbox>
                <w10:wrap anchorx="page" anchory="page"/>
                <w10:anchorlock/>
              </v:shape>
            </w:pict>
          </mc:Fallback>
        </mc:AlternateContent>
      </w:r>
    </w:p>
    <w:sectPr w:rsidR="00C277AF" w:rsidRPr="00CE3F0D" w:rsidSect="002021A0">
      <w:pgSz w:w="12240" w:h="15800" w:code="1"/>
      <w:pgMar w:top="432"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Baskerville Old Face">
    <w:panose1 w:val="02020602080505020303"/>
    <w:charset w:val="00"/>
    <w:family w:val="roman"/>
    <w:pitch w:val="variable"/>
    <w:sig w:usb0="00000003" w:usb1="00000000" w:usb2="00000000" w:usb3="00000000" w:csb0="0000000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Lato">
    <w:charset w:val="00"/>
    <w:family w:val="swiss"/>
    <w:pitch w:val="variable"/>
    <w:sig w:usb0="E10002FF" w:usb1="5000ECFF" w:usb2="00000021" w:usb3="00000000" w:csb0="0000019F" w:csb1="00000000"/>
  </w:font>
  <w:font w:name="FreightTextProBook-Regular">
    <w:panose1 w:val="02000603060000020004"/>
    <w:charset w:val="00"/>
    <w:family w:val="auto"/>
    <w:pitch w:val="variable"/>
    <w:sig w:usb0="A00000AF" w:usb1="5000044B" w:usb2="00000000" w:usb3="00000000" w:csb0="00000093" w:csb1="00000000"/>
  </w:font>
  <w:font w:name="Futura Book">
    <w:altName w:val="Calibri"/>
    <w:panose1 w:val="020B0500000000000000"/>
    <w:charset w:val="00"/>
    <w:family w:val="swiss"/>
    <w:notTrueType/>
    <w:pitch w:val="variable"/>
    <w:sig w:usb0="800000AF" w:usb1="4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FA7A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72E8E"/>
    <w:multiLevelType w:val="hybridMultilevel"/>
    <w:tmpl w:val="796A4F3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E71E8"/>
    <w:multiLevelType w:val="hybridMultilevel"/>
    <w:tmpl w:val="613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944BA"/>
    <w:multiLevelType w:val="hybridMultilevel"/>
    <w:tmpl w:val="E514C01E"/>
    <w:lvl w:ilvl="0" w:tplc="04090001">
      <w:start w:val="1"/>
      <w:numFmt w:val="bullet"/>
      <w:lvlText w:val=""/>
      <w:lvlJc w:val="left"/>
      <w:pPr>
        <w:ind w:left="720" w:hanging="360"/>
      </w:pPr>
      <w:rPr>
        <w:rFonts w:ascii="Symbol" w:hAnsi="Symbol" w:hint="default"/>
      </w:rPr>
    </w:lvl>
    <w:lvl w:ilvl="1" w:tplc="E3A83190">
      <w:numFmt w:val="bullet"/>
      <w:lvlText w:val="•"/>
      <w:lvlJc w:val="left"/>
      <w:pPr>
        <w:ind w:left="1440" w:hanging="360"/>
      </w:pPr>
      <w:rPr>
        <w:rFonts w:ascii="Gill Sans Nova Light" w:eastAsiaTheme="minorEastAsia" w:hAnsi="Gill Sans Nova Light"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728F8"/>
    <w:multiLevelType w:val="hybridMultilevel"/>
    <w:tmpl w:val="67BAA994"/>
    <w:lvl w:ilvl="0" w:tplc="30F8134C">
      <w:start w:val="1"/>
      <w:numFmt w:val="bullet"/>
      <w:lvlText w:val=""/>
      <w:lvlJc w:val="left"/>
      <w:pPr>
        <w:ind w:left="360" w:hanging="360"/>
      </w:pPr>
      <w:rPr>
        <w:rFonts w:ascii="Symbol" w:hAnsi="Symbol" w:hint="default"/>
        <w:color w:val="001C36" w:themeColor="accen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0CE347F"/>
    <w:multiLevelType w:val="hybridMultilevel"/>
    <w:tmpl w:val="94449524"/>
    <w:lvl w:ilvl="0" w:tplc="30F8134C">
      <w:start w:val="1"/>
      <w:numFmt w:val="bullet"/>
      <w:lvlText w:val=""/>
      <w:lvlJc w:val="left"/>
      <w:pPr>
        <w:ind w:left="360" w:hanging="360"/>
      </w:pPr>
      <w:rPr>
        <w:rFonts w:ascii="Symbol" w:hAnsi="Symbol" w:hint="default"/>
        <w:color w:val="001C36" w:themeColor="accen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4D52A88"/>
    <w:multiLevelType w:val="hybridMultilevel"/>
    <w:tmpl w:val="D5522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0161A"/>
    <w:multiLevelType w:val="hybridMultilevel"/>
    <w:tmpl w:val="CE80C4EE"/>
    <w:lvl w:ilvl="0" w:tplc="30F8134C">
      <w:start w:val="1"/>
      <w:numFmt w:val="bullet"/>
      <w:lvlText w:val=""/>
      <w:lvlJc w:val="left"/>
      <w:pPr>
        <w:ind w:left="360" w:hanging="360"/>
      </w:pPr>
      <w:rPr>
        <w:rFonts w:ascii="Symbol" w:hAnsi="Symbol" w:hint="default"/>
        <w:color w:val="001C36" w:themeColor="accen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D3869CF"/>
    <w:multiLevelType w:val="hybridMultilevel"/>
    <w:tmpl w:val="55B21A36"/>
    <w:lvl w:ilvl="0" w:tplc="30F8134C">
      <w:start w:val="1"/>
      <w:numFmt w:val="bullet"/>
      <w:lvlText w:val=""/>
      <w:lvlJc w:val="left"/>
      <w:pPr>
        <w:ind w:left="360" w:hanging="360"/>
      </w:pPr>
      <w:rPr>
        <w:rFonts w:ascii="Symbol" w:hAnsi="Symbol" w:hint="default"/>
        <w:color w:val="001C36" w:themeColor="accen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E6D02"/>
    <w:multiLevelType w:val="hybridMultilevel"/>
    <w:tmpl w:val="68889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2C61CA"/>
    <w:multiLevelType w:val="hybridMultilevel"/>
    <w:tmpl w:val="BBD6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1F7688"/>
    <w:multiLevelType w:val="hybridMultilevel"/>
    <w:tmpl w:val="2454E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3D26BB"/>
    <w:multiLevelType w:val="hybridMultilevel"/>
    <w:tmpl w:val="31AE5170"/>
    <w:lvl w:ilvl="0" w:tplc="30F8134C">
      <w:start w:val="1"/>
      <w:numFmt w:val="bullet"/>
      <w:lvlText w:val=""/>
      <w:lvlJc w:val="left"/>
      <w:pPr>
        <w:ind w:left="720" w:hanging="360"/>
      </w:pPr>
      <w:rPr>
        <w:rFonts w:ascii="Symbol" w:hAnsi="Symbol" w:hint="default"/>
        <w:color w:val="001C36"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DB4C4B"/>
    <w:multiLevelType w:val="hybridMultilevel"/>
    <w:tmpl w:val="40685E20"/>
    <w:lvl w:ilvl="0" w:tplc="30F8134C">
      <w:start w:val="1"/>
      <w:numFmt w:val="bullet"/>
      <w:lvlText w:val=""/>
      <w:lvlJc w:val="left"/>
      <w:pPr>
        <w:ind w:left="720" w:hanging="360"/>
      </w:pPr>
      <w:rPr>
        <w:rFonts w:ascii="Symbol" w:hAnsi="Symbol" w:hint="default"/>
        <w:color w:val="001C36"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722455C"/>
    <w:multiLevelType w:val="hybridMultilevel"/>
    <w:tmpl w:val="2FBCA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305199"/>
    <w:multiLevelType w:val="hybridMultilevel"/>
    <w:tmpl w:val="62084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7809C0"/>
    <w:multiLevelType w:val="hybridMultilevel"/>
    <w:tmpl w:val="8DBCFB6E"/>
    <w:lvl w:ilvl="0" w:tplc="30F8134C">
      <w:start w:val="1"/>
      <w:numFmt w:val="bullet"/>
      <w:lvlText w:val=""/>
      <w:lvlJc w:val="left"/>
      <w:pPr>
        <w:ind w:left="360" w:hanging="360"/>
      </w:pPr>
      <w:rPr>
        <w:rFonts w:ascii="Symbol" w:hAnsi="Symbol" w:hint="default"/>
        <w:color w:val="001C36"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199433E"/>
    <w:multiLevelType w:val="hybridMultilevel"/>
    <w:tmpl w:val="BAA01254"/>
    <w:lvl w:ilvl="0" w:tplc="30F8134C">
      <w:start w:val="1"/>
      <w:numFmt w:val="bullet"/>
      <w:lvlText w:val=""/>
      <w:lvlJc w:val="left"/>
      <w:pPr>
        <w:ind w:left="360" w:hanging="360"/>
      </w:pPr>
      <w:rPr>
        <w:rFonts w:ascii="Symbol" w:hAnsi="Symbol" w:hint="default"/>
        <w:color w:val="001C36" w:themeColor="accen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1118472">
    <w:abstractNumId w:val="10"/>
  </w:num>
  <w:num w:numId="2" w16cid:durableId="1653171619">
    <w:abstractNumId w:val="13"/>
  </w:num>
  <w:num w:numId="3" w16cid:durableId="950356249">
    <w:abstractNumId w:val="7"/>
  </w:num>
  <w:num w:numId="4" w16cid:durableId="1735736264">
    <w:abstractNumId w:val="14"/>
  </w:num>
  <w:num w:numId="5" w16cid:durableId="1458259535">
    <w:abstractNumId w:val="16"/>
  </w:num>
  <w:num w:numId="6" w16cid:durableId="1490630644">
    <w:abstractNumId w:val="0"/>
  </w:num>
  <w:num w:numId="7" w16cid:durableId="2068457247">
    <w:abstractNumId w:val="1"/>
  </w:num>
  <w:num w:numId="8" w16cid:durableId="424349502">
    <w:abstractNumId w:val="8"/>
  </w:num>
  <w:num w:numId="9" w16cid:durableId="242450276">
    <w:abstractNumId w:val="21"/>
  </w:num>
  <w:num w:numId="10" w16cid:durableId="1506355862">
    <w:abstractNumId w:val="2"/>
  </w:num>
  <w:num w:numId="11" w16cid:durableId="1928463363">
    <w:abstractNumId w:val="3"/>
  </w:num>
  <w:num w:numId="12" w16cid:durableId="1745107030">
    <w:abstractNumId w:val="22"/>
  </w:num>
  <w:num w:numId="13" w16cid:durableId="660699553">
    <w:abstractNumId w:val="17"/>
  </w:num>
  <w:num w:numId="14" w16cid:durableId="1735738580">
    <w:abstractNumId w:val="11"/>
  </w:num>
  <w:num w:numId="15" w16cid:durableId="308288426">
    <w:abstractNumId w:val="18"/>
  </w:num>
  <w:num w:numId="16" w16cid:durableId="437068727">
    <w:abstractNumId w:val="20"/>
  </w:num>
  <w:num w:numId="17" w16cid:durableId="1898392103">
    <w:abstractNumId w:val="15"/>
  </w:num>
  <w:num w:numId="18" w16cid:durableId="196701767">
    <w:abstractNumId w:val="19"/>
  </w:num>
  <w:num w:numId="19" w16cid:durableId="719787704">
    <w:abstractNumId w:val="12"/>
  </w:num>
  <w:num w:numId="20" w16cid:durableId="1458254471">
    <w:abstractNumId w:val="6"/>
  </w:num>
  <w:num w:numId="21" w16cid:durableId="154810896">
    <w:abstractNumId w:val="9"/>
  </w:num>
  <w:num w:numId="22" w16cid:durableId="727342418">
    <w:abstractNumId w:val="5"/>
  </w:num>
  <w:num w:numId="23" w16cid:durableId="1878736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D5A"/>
    <w:rsid w:val="00000AFB"/>
    <w:rsid w:val="000121FE"/>
    <w:rsid w:val="00014193"/>
    <w:rsid w:val="0001756B"/>
    <w:rsid w:val="00020262"/>
    <w:rsid w:val="0002207D"/>
    <w:rsid w:val="000260B4"/>
    <w:rsid w:val="00031AB2"/>
    <w:rsid w:val="00031DD2"/>
    <w:rsid w:val="00036133"/>
    <w:rsid w:val="000376D0"/>
    <w:rsid w:val="00037C55"/>
    <w:rsid w:val="00044EC2"/>
    <w:rsid w:val="00050A26"/>
    <w:rsid w:val="00052E0E"/>
    <w:rsid w:val="00054977"/>
    <w:rsid w:val="00054F97"/>
    <w:rsid w:val="000574A6"/>
    <w:rsid w:val="00057A55"/>
    <w:rsid w:val="0006054C"/>
    <w:rsid w:val="00060DEE"/>
    <w:rsid w:val="00063B1B"/>
    <w:rsid w:val="00063D9A"/>
    <w:rsid w:val="00063E45"/>
    <w:rsid w:val="00070D27"/>
    <w:rsid w:val="00073480"/>
    <w:rsid w:val="00077BA8"/>
    <w:rsid w:val="00077F56"/>
    <w:rsid w:val="0008027E"/>
    <w:rsid w:val="00082745"/>
    <w:rsid w:val="00086741"/>
    <w:rsid w:val="00094EC0"/>
    <w:rsid w:val="00097EEA"/>
    <w:rsid w:val="000A02D0"/>
    <w:rsid w:val="000A2076"/>
    <w:rsid w:val="000B08AF"/>
    <w:rsid w:val="000B1259"/>
    <w:rsid w:val="000B1681"/>
    <w:rsid w:val="000B1848"/>
    <w:rsid w:val="000B2C8B"/>
    <w:rsid w:val="000B4CF3"/>
    <w:rsid w:val="000B5170"/>
    <w:rsid w:val="000C2033"/>
    <w:rsid w:val="000C2682"/>
    <w:rsid w:val="000D5625"/>
    <w:rsid w:val="000E5051"/>
    <w:rsid w:val="000E6429"/>
    <w:rsid w:val="000F0194"/>
    <w:rsid w:val="000F1AE2"/>
    <w:rsid w:val="000F6566"/>
    <w:rsid w:val="000F7667"/>
    <w:rsid w:val="000F767E"/>
    <w:rsid w:val="000F7D99"/>
    <w:rsid w:val="0010098B"/>
    <w:rsid w:val="00102018"/>
    <w:rsid w:val="00120006"/>
    <w:rsid w:val="0012147B"/>
    <w:rsid w:val="00126A95"/>
    <w:rsid w:val="001307FD"/>
    <w:rsid w:val="00130871"/>
    <w:rsid w:val="00130AC8"/>
    <w:rsid w:val="001317CF"/>
    <w:rsid w:val="00131CBB"/>
    <w:rsid w:val="00137760"/>
    <w:rsid w:val="001379D7"/>
    <w:rsid w:val="00141147"/>
    <w:rsid w:val="00141552"/>
    <w:rsid w:val="00143B52"/>
    <w:rsid w:val="001441BB"/>
    <w:rsid w:val="00144D68"/>
    <w:rsid w:val="0014544E"/>
    <w:rsid w:val="0014782C"/>
    <w:rsid w:val="00152C30"/>
    <w:rsid w:val="00155D29"/>
    <w:rsid w:val="001563CE"/>
    <w:rsid w:val="00162AD3"/>
    <w:rsid w:val="00164DDB"/>
    <w:rsid w:val="0017256B"/>
    <w:rsid w:val="00172850"/>
    <w:rsid w:val="00172F50"/>
    <w:rsid w:val="00174385"/>
    <w:rsid w:val="00177CBE"/>
    <w:rsid w:val="0018631F"/>
    <w:rsid w:val="00186678"/>
    <w:rsid w:val="001A08B7"/>
    <w:rsid w:val="001A3417"/>
    <w:rsid w:val="001A3C3D"/>
    <w:rsid w:val="001A3DB6"/>
    <w:rsid w:val="001A5FDE"/>
    <w:rsid w:val="001B23E0"/>
    <w:rsid w:val="001B2DE1"/>
    <w:rsid w:val="001B7ECD"/>
    <w:rsid w:val="001C0A9C"/>
    <w:rsid w:val="001C31FD"/>
    <w:rsid w:val="001C5D5F"/>
    <w:rsid w:val="001C65A2"/>
    <w:rsid w:val="001D6429"/>
    <w:rsid w:val="001D78B7"/>
    <w:rsid w:val="001E16C3"/>
    <w:rsid w:val="001E16F3"/>
    <w:rsid w:val="001E20D0"/>
    <w:rsid w:val="001E3A8D"/>
    <w:rsid w:val="001E7906"/>
    <w:rsid w:val="001F2757"/>
    <w:rsid w:val="001F2C7D"/>
    <w:rsid w:val="001F47C3"/>
    <w:rsid w:val="001F4A44"/>
    <w:rsid w:val="001F5219"/>
    <w:rsid w:val="001F76AD"/>
    <w:rsid w:val="002021A0"/>
    <w:rsid w:val="002106F7"/>
    <w:rsid w:val="00214F05"/>
    <w:rsid w:val="002152AB"/>
    <w:rsid w:val="00216323"/>
    <w:rsid w:val="00222C2E"/>
    <w:rsid w:val="0022765C"/>
    <w:rsid w:val="002317AA"/>
    <w:rsid w:val="00233CA7"/>
    <w:rsid w:val="00235E3B"/>
    <w:rsid w:val="002370BA"/>
    <w:rsid w:val="002438EF"/>
    <w:rsid w:val="00246C4C"/>
    <w:rsid w:val="0025015C"/>
    <w:rsid w:val="002510B3"/>
    <w:rsid w:val="00251782"/>
    <w:rsid w:val="00252E74"/>
    <w:rsid w:val="0025741E"/>
    <w:rsid w:val="00257A1C"/>
    <w:rsid w:val="00261F29"/>
    <w:rsid w:val="00264B92"/>
    <w:rsid w:val="00264FFA"/>
    <w:rsid w:val="002714A9"/>
    <w:rsid w:val="00273B80"/>
    <w:rsid w:val="00276B01"/>
    <w:rsid w:val="0028153A"/>
    <w:rsid w:val="00281542"/>
    <w:rsid w:val="002819FD"/>
    <w:rsid w:val="00284A5C"/>
    <w:rsid w:val="00287019"/>
    <w:rsid w:val="00293782"/>
    <w:rsid w:val="0029441D"/>
    <w:rsid w:val="00296E25"/>
    <w:rsid w:val="002976DA"/>
    <w:rsid w:val="002B3B0E"/>
    <w:rsid w:val="002B3FF0"/>
    <w:rsid w:val="002D0BFD"/>
    <w:rsid w:val="002D3ED4"/>
    <w:rsid w:val="002E58AF"/>
    <w:rsid w:val="002F177B"/>
    <w:rsid w:val="002F6F71"/>
    <w:rsid w:val="00311D05"/>
    <w:rsid w:val="00312EFA"/>
    <w:rsid w:val="00314AC7"/>
    <w:rsid w:val="00320875"/>
    <w:rsid w:val="003265E2"/>
    <w:rsid w:val="003321AE"/>
    <w:rsid w:val="00332E68"/>
    <w:rsid w:val="00340EA1"/>
    <w:rsid w:val="00341805"/>
    <w:rsid w:val="00341BFB"/>
    <w:rsid w:val="00342D20"/>
    <w:rsid w:val="003457B8"/>
    <w:rsid w:val="00345913"/>
    <w:rsid w:val="00351E96"/>
    <w:rsid w:val="00357D29"/>
    <w:rsid w:val="00360784"/>
    <w:rsid w:val="003615F4"/>
    <w:rsid w:val="00365E9F"/>
    <w:rsid w:val="00366618"/>
    <w:rsid w:val="00371308"/>
    <w:rsid w:val="0037218D"/>
    <w:rsid w:val="003734AB"/>
    <w:rsid w:val="00373C83"/>
    <w:rsid w:val="003851E2"/>
    <w:rsid w:val="00390ACF"/>
    <w:rsid w:val="003919F8"/>
    <w:rsid w:val="00393CDF"/>
    <w:rsid w:val="00395681"/>
    <w:rsid w:val="003957F8"/>
    <w:rsid w:val="003A0613"/>
    <w:rsid w:val="003A5509"/>
    <w:rsid w:val="003A65B7"/>
    <w:rsid w:val="003A7CE3"/>
    <w:rsid w:val="003B1C19"/>
    <w:rsid w:val="003B1DC7"/>
    <w:rsid w:val="003B526C"/>
    <w:rsid w:val="003C09EC"/>
    <w:rsid w:val="003C0C1C"/>
    <w:rsid w:val="003C5693"/>
    <w:rsid w:val="003C700B"/>
    <w:rsid w:val="003C76A7"/>
    <w:rsid w:val="003E2A13"/>
    <w:rsid w:val="003E3CD8"/>
    <w:rsid w:val="003F17FA"/>
    <w:rsid w:val="003F6594"/>
    <w:rsid w:val="004005D1"/>
    <w:rsid w:val="00404A3D"/>
    <w:rsid w:val="00405777"/>
    <w:rsid w:val="004078F2"/>
    <w:rsid w:val="0041167F"/>
    <w:rsid w:val="00412290"/>
    <w:rsid w:val="00413B81"/>
    <w:rsid w:val="00414F88"/>
    <w:rsid w:val="00415E9D"/>
    <w:rsid w:val="00416C65"/>
    <w:rsid w:val="00422B51"/>
    <w:rsid w:val="00424D16"/>
    <w:rsid w:val="00426E33"/>
    <w:rsid w:val="004312BA"/>
    <w:rsid w:val="0043166F"/>
    <w:rsid w:val="00433181"/>
    <w:rsid w:val="004350DC"/>
    <w:rsid w:val="00436379"/>
    <w:rsid w:val="0044478B"/>
    <w:rsid w:val="00460156"/>
    <w:rsid w:val="004612D6"/>
    <w:rsid w:val="00470088"/>
    <w:rsid w:val="00474207"/>
    <w:rsid w:val="004752EC"/>
    <w:rsid w:val="004761A2"/>
    <w:rsid w:val="0047622B"/>
    <w:rsid w:val="0048085A"/>
    <w:rsid w:val="00496CA5"/>
    <w:rsid w:val="00497BDD"/>
    <w:rsid w:val="004A633B"/>
    <w:rsid w:val="004B0444"/>
    <w:rsid w:val="004B28F6"/>
    <w:rsid w:val="004D0B6A"/>
    <w:rsid w:val="004D364F"/>
    <w:rsid w:val="004D717F"/>
    <w:rsid w:val="004F0100"/>
    <w:rsid w:val="004F0232"/>
    <w:rsid w:val="004F5E03"/>
    <w:rsid w:val="00503498"/>
    <w:rsid w:val="005056BD"/>
    <w:rsid w:val="00510947"/>
    <w:rsid w:val="00510BE9"/>
    <w:rsid w:val="00520345"/>
    <w:rsid w:val="00520E08"/>
    <w:rsid w:val="00523EE0"/>
    <w:rsid w:val="00524207"/>
    <w:rsid w:val="00524801"/>
    <w:rsid w:val="005306FB"/>
    <w:rsid w:val="005418F2"/>
    <w:rsid w:val="00551038"/>
    <w:rsid w:val="00562236"/>
    <w:rsid w:val="00565511"/>
    <w:rsid w:val="00570F10"/>
    <w:rsid w:val="00571562"/>
    <w:rsid w:val="005735D2"/>
    <w:rsid w:val="00586111"/>
    <w:rsid w:val="0058697A"/>
    <w:rsid w:val="00587366"/>
    <w:rsid w:val="00591B15"/>
    <w:rsid w:val="00592FF7"/>
    <w:rsid w:val="00594E5F"/>
    <w:rsid w:val="00595E39"/>
    <w:rsid w:val="00596830"/>
    <w:rsid w:val="00597A8A"/>
    <w:rsid w:val="005A0940"/>
    <w:rsid w:val="005B2678"/>
    <w:rsid w:val="005B75B4"/>
    <w:rsid w:val="005C7AE3"/>
    <w:rsid w:val="005D7353"/>
    <w:rsid w:val="005E4A0C"/>
    <w:rsid w:val="005E54BF"/>
    <w:rsid w:val="005F14F4"/>
    <w:rsid w:val="005F5849"/>
    <w:rsid w:val="006015A8"/>
    <w:rsid w:val="006049B4"/>
    <w:rsid w:val="006111D1"/>
    <w:rsid w:val="00620277"/>
    <w:rsid w:val="00623D95"/>
    <w:rsid w:val="00627128"/>
    <w:rsid w:val="006317AA"/>
    <w:rsid w:val="006334CA"/>
    <w:rsid w:val="006513EF"/>
    <w:rsid w:val="00652941"/>
    <w:rsid w:val="00654BFC"/>
    <w:rsid w:val="006602EF"/>
    <w:rsid w:val="00660A08"/>
    <w:rsid w:val="00660AF1"/>
    <w:rsid w:val="00662CEA"/>
    <w:rsid w:val="0066642A"/>
    <w:rsid w:val="0066723C"/>
    <w:rsid w:val="0066750D"/>
    <w:rsid w:val="00670CAA"/>
    <w:rsid w:val="00673510"/>
    <w:rsid w:val="00675321"/>
    <w:rsid w:val="00681E17"/>
    <w:rsid w:val="00684D43"/>
    <w:rsid w:val="00685182"/>
    <w:rsid w:val="006878BB"/>
    <w:rsid w:val="00690354"/>
    <w:rsid w:val="00691BE0"/>
    <w:rsid w:val="00692C8F"/>
    <w:rsid w:val="00695566"/>
    <w:rsid w:val="00695B02"/>
    <w:rsid w:val="00695B2B"/>
    <w:rsid w:val="00696686"/>
    <w:rsid w:val="006A31D1"/>
    <w:rsid w:val="006A5877"/>
    <w:rsid w:val="006A761A"/>
    <w:rsid w:val="006B01B8"/>
    <w:rsid w:val="006C124E"/>
    <w:rsid w:val="006C1F35"/>
    <w:rsid w:val="006D1F3D"/>
    <w:rsid w:val="006D2AA5"/>
    <w:rsid w:val="006E51C0"/>
    <w:rsid w:val="006E5CE4"/>
    <w:rsid w:val="006E6FFD"/>
    <w:rsid w:val="006F2A1A"/>
    <w:rsid w:val="006F6977"/>
    <w:rsid w:val="006F7F02"/>
    <w:rsid w:val="007022ED"/>
    <w:rsid w:val="00726FB1"/>
    <w:rsid w:val="00726FB4"/>
    <w:rsid w:val="00727E18"/>
    <w:rsid w:val="007303F1"/>
    <w:rsid w:val="00732267"/>
    <w:rsid w:val="00740BAE"/>
    <w:rsid w:val="00741D8E"/>
    <w:rsid w:val="00743B70"/>
    <w:rsid w:val="00747901"/>
    <w:rsid w:val="00747A73"/>
    <w:rsid w:val="00750048"/>
    <w:rsid w:val="00757556"/>
    <w:rsid w:val="007646B0"/>
    <w:rsid w:val="00775D21"/>
    <w:rsid w:val="00775EA9"/>
    <w:rsid w:val="007767AB"/>
    <w:rsid w:val="00792B8D"/>
    <w:rsid w:val="0079613E"/>
    <w:rsid w:val="00797AD0"/>
    <w:rsid w:val="007B14CE"/>
    <w:rsid w:val="007B62C3"/>
    <w:rsid w:val="007C21C9"/>
    <w:rsid w:val="007C4D48"/>
    <w:rsid w:val="007D0B2B"/>
    <w:rsid w:val="007D77FB"/>
    <w:rsid w:val="007E1764"/>
    <w:rsid w:val="007F3F8E"/>
    <w:rsid w:val="007F4BC9"/>
    <w:rsid w:val="007F5AC2"/>
    <w:rsid w:val="007F5F4B"/>
    <w:rsid w:val="00800785"/>
    <w:rsid w:val="00807660"/>
    <w:rsid w:val="0081098A"/>
    <w:rsid w:val="00817A88"/>
    <w:rsid w:val="008209AB"/>
    <w:rsid w:val="008209E6"/>
    <w:rsid w:val="00821F4A"/>
    <w:rsid w:val="00823D01"/>
    <w:rsid w:val="00825097"/>
    <w:rsid w:val="00840BA0"/>
    <w:rsid w:val="00842EBF"/>
    <w:rsid w:val="00843266"/>
    <w:rsid w:val="00843E4B"/>
    <w:rsid w:val="00844EB5"/>
    <w:rsid w:val="008453E2"/>
    <w:rsid w:val="00845B87"/>
    <w:rsid w:val="00846BAE"/>
    <w:rsid w:val="00847AF3"/>
    <w:rsid w:val="00851830"/>
    <w:rsid w:val="00852520"/>
    <w:rsid w:val="00856E18"/>
    <w:rsid w:val="008644D4"/>
    <w:rsid w:val="008657C2"/>
    <w:rsid w:val="008672FB"/>
    <w:rsid w:val="0087168D"/>
    <w:rsid w:val="008841F6"/>
    <w:rsid w:val="00884DFD"/>
    <w:rsid w:val="008854CA"/>
    <w:rsid w:val="00887877"/>
    <w:rsid w:val="008903DC"/>
    <w:rsid w:val="00894087"/>
    <w:rsid w:val="00894889"/>
    <w:rsid w:val="00894A60"/>
    <w:rsid w:val="008A1BC9"/>
    <w:rsid w:val="008A24D6"/>
    <w:rsid w:val="008A4B9E"/>
    <w:rsid w:val="008B2E7E"/>
    <w:rsid w:val="008B68EE"/>
    <w:rsid w:val="008B6D5A"/>
    <w:rsid w:val="008B7C66"/>
    <w:rsid w:val="008C0071"/>
    <w:rsid w:val="008E5A10"/>
    <w:rsid w:val="008E6586"/>
    <w:rsid w:val="00901BC8"/>
    <w:rsid w:val="00913467"/>
    <w:rsid w:val="0091453B"/>
    <w:rsid w:val="00926224"/>
    <w:rsid w:val="00926314"/>
    <w:rsid w:val="0092647F"/>
    <w:rsid w:val="00926856"/>
    <w:rsid w:val="00930665"/>
    <w:rsid w:val="009320AB"/>
    <w:rsid w:val="00933296"/>
    <w:rsid w:val="00944C71"/>
    <w:rsid w:val="009467DC"/>
    <w:rsid w:val="00950A2B"/>
    <w:rsid w:val="0095439C"/>
    <w:rsid w:val="00962AA5"/>
    <w:rsid w:val="00974714"/>
    <w:rsid w:val="00981D62"/>
    <w:rsid w:val="009877FA"/>
    <w:rsid w:val="00990E3E"/>
    <w:rsid w:val="00992C51"/>
    <w:rsid w:val="00993EB5"/>
    <w:rsid w:val="00996D66"/>
    <w:rsid w:val="009A015E"/>
    <w:rsid w:val="009A20AE"/>
    <w:rsid w:val="009A4B60"/>
    <w:rsid w:val="009A5D5A"/>
    <w:rsid w:val="009B1BD2"/>
    <w:rsid w:val="009B1CAB"/>
    <w:rsid w:val="009B5995"/>
    <w:rsid w:val="009C089C"/>
    <w:rsid w:val="009C7A53"/>
    <w:rsid w:val="009D0CF3"/>
    <w:rsid w:val="009D5BCD"/>
    <w:rsid w:val="009D605B"/>
    <w:rsid w:val="009E470D"/>
    <w:rsid w:val="009F0E73"/>
    <w:rsid w:val="009F156B"/>
    <w:rsid w:val="00A07DAF"/>
    <w:rsid w:val="00A10018"/>
    <w:rsid w:val="00A12AA4"/>
    <w:rsid w:val="00A15044"/>
    <w:rsid w:val="00A171E5"/>
    <w:rsid w:val="00A248B9"/>
    <w:rsid w:val="00A34D96"/>
    <w:rsid w:val="00A41E09"/>
    <w:rsid w:val="00A43BA5"/>
    <w:rsid w:val="00A465D2"/>
    <w:rsid w:val="00A46812"/>
    <w:rsid w:val="00A52F43"/>
    <w:rsid w:val="00A5555E"/>
    <w:rsid w:val="00A63446"/>
    <w:rsid w:val="00A659F3"/>
    <w:rsid w:val="00A7031A"/>
    <w:rsid w:val="00A70C19"/>
    <w:rsid w:val="00A74937"/>
    <w:rsid w:val="00A80BB9"/>
    <w:rsid w:val="00A859D1"/>
    <w:rsid w:val="00A93689"/>
    <w:rsid w:val="00AA6843"/>
    <w:rsid w:val="00AB49A9"/>
    <w:rsid w:val="00AC14E1"/>
    <w:rsid w:val="00AC50AF"/>
    <w:rsid w:val="00AC65DF"/>
    <w:rsid w:val="00AE3DA4"/>
    <w:rsid w:val="00AE3FD6"/>
    <w:rsid w:val="00AE6532"/>
    <w:rsid w:val="00AE67B1"/>
    <w:rsid w:val="00AE76D3"/>
    <w:rsid w:val="00AE7D1B"/>
    <w:rsid w:val="00B04CA0"/>
    <w:rsid w:val="00B11992"/>
    <w:rsid w:val="00B11E40"/>
    <w:rsid w:val="00B148BF"/>
    <w:rsid w:val="00B17192"/>
    <w:rsid w:val="00B23426"/>
    <w:rsid w:val="00B3412F"/>
    <w:rsid w:val="00B3528E"/>
    <w:rsid w:val="00B41085"/>
    <w:rsid w:val="00B50EE5"/>
    <w:rsid w:val="00B64FD9"/>
    <w:rsid w:val="00B766A4"/>
    <w:rsid w:val="00B76A14"/>
    <w:rsid w:val="00B84DF4"/>
    <w:rsid w:val="00B860C1"/>
    <w:rsid w:val="00B903E0"/>
    <w:rsid w:val="00B912CE"/>
    <w:rsid w:val="00B92036"/>
    <w:rsid w:val="00B954FE"/>
    <w:rsid w:val="00B97D2C"/>
    <w:rsid w:val="00BA2628"/>
    <w:rsid w:val="00BC05C2"/>
    <w:rsid w:val="00BD0759"/>
    <w:rsid w:val="00BD24EA"/>
    <w:rsid w:val="00BD58FF"/>
    <w:rsid w:val="00BD5B0C"/>
    <w:rsid w:val="00BD7323"/>
    <w:rsid w:val="00BE3FCB"/>
    <w:rsid w:val="00BE5DA1"/>
    <w:rsid w:val="00BE6928"/>
    <w:rsid w:val="00BF0D46"/>
    <w:rsid w:val="00BF2186"/>
    <w:rsid w:val="00BF3616"/>
    <w:rsid w:val="00BF5716"/>
    <w:rsid w:val="00BF646F"/>
    <w:rsid w:val="00C0433F"/>
    <w:rsid w:val="00C07E1B"/>
    <w:rsid w:val="00C10E20"/>
    <w:rsid w:val="00C12E71"/>
    <w:rsid w:val="00C166DF"/>
    <w:rsid w:val="00C228E5"/>
    <w:rsid w:val="00C277AF"/>
    <w:rsid w:val="00C27D0B"/>
    <w:rsid w:val="00C30B0C"/>
    <w:rsid w:val="00C40F51"/>
    <w:rsid w:val="00C41C6F"/>
    <w:rsid w:val="00C508D1"/>
    <w:rsid w:val="00C54E9E"/>
    <w:rsid w:val="00C554D5"/>
    <w:rsid w:val="00C703CC"/>
    <w:rsid w:val="00C83646"/>
    <w:rsid w:val="00C967A9"/>
    <w:rsid w:val="00C973DE"/>
    <w:rsid w:val="00CA28A1"/>
    <w:rsid w:val="00CA306E"/>
    <w:rsid w:val="00CA664E"/>
    <w:rsid w:val="00CB0E7E"/>
    <w:rsid w:val="00CB2E26"/>
    <w:rsid w:val="00CB4648"/>
    <w:rsid w:val="00CB5AB3"/>
    <w:rsid w:val="00CC109F"/>
    <w:rsid w:val="00CC342C"/>
    <w:rsid w:val="00CC6239"/>
    <w:rsid w:val="00CC64D9"/>
    <w:rsid w:val="00CD3DC1"/>
    <w:rsid w:val="00CD5114"/>
    <w:rsid w:val="00CD649A"/>
    <w:rsid w:val="00CD7037"/>
    <w:rsid w:val="00CE3F0D"/>
    <w:rsid w:val="00D076BB"/>
    <w:rsid w:val="00D100B2"/>
    <w:rsid w:val="00D14367"/>
    <w:rsid w:val="00D160A6"/>
    <w:rsid w:val="00D2119B"/>
    <w:rsid w:val="00D22121"/>
    <w:rsid w:val="00D22C4A"/>
    <w:rsid w:val="00D245D7"/>
    <w:rsid w:val="00D26A4E"/>
    <w:rsid w:val="00D27132"/>
    <w:rsid w:val="00D328C6"/>
    <w:rsid w:val="00D3632A"/>
    <w:rsid w:val="00D37329"/>
    <w:rsid w:val="00D456BD"/>
    <w:rsid w:val="00D45CE4"/>
    <w:rsid w:val="00D51580"/>
    <w:rsid w:val="00D56237"/>
    <w:rsid w:val="00D56608"/>
    <w:rsid w:val="00D61D2A"/>
    <w:rsid w:val="00D62EF3"/>
    <w:rsid w:val="00D66674"/>
    <w:rsid w:val="00D80DB4"/>
    <w:rsid w:val="00D8507B"/>
    <w:rsid w:val="00D85B4D"/>
    <w:rsid w:val="00D97674"/>
    <w:rsid w:val="00DA0991"/>
    <w:rsid w:val="00DB032D"/>
    <w:rsid w:val="00DB632E"/>
    <w:rsid w:val="00DC028F"/>
    <w:rsid w:val="00DC11A4"/>
    <w:rsid w:val="00DC13D4"/>
    <w:rsid w:val="00DC3F42"/>
    <w:rsid w:val="00DC5165"/>
    <w:rsid w:val="00DC73ED"/>
    <w:rsid w:val="00DD115E"/>
    <w:rsid w:val="00DD2D6C"/>
    <w:rsid w:val="00DD7B19"/>
    <w:rsid w:val="00DE2C07"/>
    <w:rsid w:val="00DE3D75"/>
    <w:rsid w:val="00DE7923"/>
    <w:rsid w:val="00DF0148"/>
    <w:rsid w:val="00DF0E47"/>
    <w:rsid w:val="00DF2A5E"/>
    <w:rsid w:val="00DF46AC"/>
    <w:rsid w:val="00DF4791"/>
    <w:rsid w:val="00DF6B05"/>
    <w:rsid w:val="00DF7610"/>
    <w:rsid w:val="00E012A2"/>
    <w:rsid w:val="00E02351"/>
    <w:rsid w:val="00E06AB6"/>
    <w:rsid w:val="00E06E90"/>
    <w:rsid w:val="00E0737E"/>
    <w:rsid w:val="00E306AF"/>
    <w:rsid w:val="00E40A7F"/>
    <w:rsid w:val="00E424F8"/>
    <w:rsid w:val="00E426C7"/>
    <w:rsid w:val="00E46D63"/>
    <w:rsid w:val="00E509A5"/>
    <w:rsid w:val="00E51966"/>
    <w:rsid w:val="00E54CD7"/>
    <w:rsid w:val="00E54DC5"/>
    <w:rsid w:val="00E63269"/>
    <w:rsid w:val="00E64AE7"/>
    <w:rsid w:val="00E67AE4"/>
    <w:rsid w:val="00E74051"/>
    <w:rsid w:val="00E7420F"/>
    <w:rsid w:val="00E77FA7"/>
    <w:rsid w:val="00E81DFB"/>
    <w:rsid w:val="00E82B98"/>
    <w:rsid w:val="00EA0F2B"/>
    <w:rsid w:val="00EB0CC8"/>
    <w:rsid w:val="00EB6108"/>
    <w:rsid w:val="00EB7F92"/>
    <w:rsid w:val="00EC1A6C"/>
    <w:rsid w:val="00EC255D"/>
    <w:rsid w:val="00ED2462"/>
    <w:rsid w:val="00ED6A73"/>
    <w:rsid w:val="00ED7FBC"/>
    <w:rsid w:val="00EE38EE"/>
    <w:rsid w:val="00EE52C2"/>
    <w:rsid w:val="00EF0522"/>
    <w:rsid w:val="00EF6F86"/>
    <w:rsid w:val="00F00955"/>
    <w:rsid w:val="00F05711"/>
    <w:rsid w:val="00F1021F"/>
    <w:rsid w:val="00F10578"/>
    <w:rsid w:val="00F15509"/>
    <w:rsid w:val="00F1607F"/>
    <w:rsid w:val="00F24788"/>
    <w:rsid w:val="00F25507"/>
    <w:rsid w:val="00F35DEF"/>
    <w:rsid w:val="00F37494"/>
    <w:rsid w:val="00F377FF"/>
    <w:rsid w:val="00F40B6B"/>
    <w:rsid w:val="00F455D0"/>
    <w:rsid w:val="00F52F0F"/>
    <w:rsid w:val="00F55FB9"/>
    <w:rsid w:val="00F57AA1"/>
    <w:rsid w:val="00F66D6B"/>
    <w:rsid w:val="00F707AA"/>
    <w:rsid w:val="00F7324A"/>
    <w:rsid w:val="00F73EEB"/>
    <w:rsid w:val="00F758FF"/>
    <w:rsid w:val="00F81199"/>
    <w:rsid w:val="00F82BB5"/>
    <w:rsid w:val="00F84575"/>
    <w:rsid w:val="00F85EC5"/>
    <w:rsid w:val="00F92098"/>
    <w:rsid w:val="00FA2B14"/>
    <w:rsid w:val="00FA5C36"/>
    <w:rsid w:val="00FA75D8"/>
    <w:rsid w:val="00FA7EFA"/>
    <w:rsid w:val="00FC7233"/>
    <w:rsid w:val="00FE0572"/>
    <w:rsid w:val="00FE3721"/>
    <w:rsid w:val="00FE4CEB"/>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9FCF"/>
  <w15:chartTrackingRefBased/>
  <w15:docId w15:val="{CEB09236-F40E-4871-9542-BDE5C3DDE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79613E"/>
    <w:rPr>
      <w:rFonts w:asciiTheme="minorHAnsi" w:eastAsiaTheme="minorEastAsia" w:hAnsiTheme="minorHAnsi"/>
      <w:sz w:val="20"/>
      <w:lang w:val="en-US"/>
    </w:rPr>
  </w:style>
  <w:style w:type="paragraph" w:styleId="Heading1">
    <w:name w:val="heading 1"/>
    <w:basedOn w:val="Normal"/>
    <w:next w:val="Normal"/>
    <w:link w:val="Heading1Char"/>
    <w:uiPriority w:val="9"/>
    <w:qFormat/>
    <w:rsid w:val="00A171E5"/>
    <w:pPr>
      <w:spacing w:line="276" w:lineRule="auto"/>
      <w:ind w:right="-193"/>
      <w:outlineLvl w:val="0"/>
    </w:pPr>
    <w:rPr>
      <w:rFonts w:asciiTheme="majorHAnsi" w:hAnsiTheme="majorHAnsi" w:cs="Times New Roman (Body CS)"/>
      <w:caps/>
      <w:spacing w:val="30"/>
      <w:sz w:val="24"/>
    </w:rPr>
  </w:style>
  <w:style w:type="paragraph" w:styleId="Heading2">
    <w:name w:val="heading 2"/>
    <w:basedOn w:val="Normal"/>
    <w:next w:val="Normal"/>
    <w:link w:val="Heading2Char"/>
    <w:uiPriority w:val="9"/>
    <w:qFormat/>
    <w:rsid w:val="0079613E"/>
    <w:pPr>
      <w:tabs>
        <w:tab w:val="right" w:pos="10800"/>
      </w:tabs>
      <w:spacing w:before="120"/>
      <w:contextualSpacing/>
      <w:outlineLvl w:val="1"/>
    </w:pPr>
    <w:rPr>
      <w:rFonts w:eastAsiaTheme="minorHAnsi"/>
      <w:b/>
      <w:bCs/>
      <w:szCs w:val="20"/>
    </w:rPr>
  </w:style>
  <w:style w:type="paragraph" w:styleId="Heading3">
    <w:name w:val="heading 3"/>
    <w:basedOn w:val="Normal"/>
    <w:next w:val="Normal"/>
    <w:link w:val="Heading3Char"/>
    <w:uiPriority w:val="9"/>
    <w:qFormat/>
    <w:rsid w:val="002021A0"/>
    <w:pPr>
      <w:spacing w:after="80"/>
      <w:ind w:left="-142" w:right="-147" w:firstLine="142"/>
      <w:outlineLvl w:val="2"/>
    </w:pPr>
    <w:rPr>
      <w:rFonts w:eastAsiaTheme="minorHAnsi"/>
      <w:i/>
      <w:iCs/>
      <w:szCs w:val="20"/>
    </w:rPr>
  </w:style>
  <w:style w:type="paragraph" w:styleId="Heading4">
    <w:name w:val="heading 4"/>
    <w:basedOn w:val="Normal"/>
    <w:next w:val="Normal"/>
    <w:link w:val="Heading4Char"/>
    <w:uiPriority w:val="9"/>
    <w:qFormat/>
    <w:rsid w:val="0079613E"/>
    <w:pPr>
      <w:keepNext/>
      <w:keepLines/>
      <w:outlineLvl w:val="3"/>
    </w:pPr>
    <w:rPr>
      <w:rFonts w:eastAsiaTheme="majorEastAsia" w:cstheme="majorBid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Cs w:val="20"/>
      <w:lang w:eastAsia="en-US"/>
    </w:rPr>
  </w:style>
  <w:style w:type="paragraph" w:styleId="ListParagraph">
    <w:name w:val="List Paragraph"/>
    <w:basedOn w:val="Normal"/>
    <w:uiPriority w:val="34"/>
    <w:qFormat/>
    <w:rsid w:val="00D2119B"/>
    <w:pPr>
      <w:ind w:left="720"/>
      <w:contextualSpacing/>
    </w:pPr>
  </w:style>
  <w:style w:type="character" w:styleId="Hyperlink">
    <w:name w:val="Hyperlink"/>
    <w:basedOn w:val="DefaultParagraphFont"/>
    <w:uiPriority w:val="99"/>
    <w:unhideWhenUsed/>
    <w:rsid w:val="009877FA"/>
    <w:rPr>
      <w:color w:val="46788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2021A0"/>
    <w:pPr>
      <w:spacing w:line="276" w:lineRule="auto"/>
      <w:ind w:left="-142" w:right="-210" w:firstLine="142"/>
      <w:jc w:val="center"/>
    </w:pPr>
    <w:rPr>
      <w:rFonts w:asciiTheme="majorHAnsi" w:hAnsiTheme="majorHAnsi"/>
      <w:caps/>
      <w:color w:val="FFFFFF" w:themeColor="background1"/>
      <w:spacing w:val="40"/>
      <w:sz w:val="6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2021A0"/>
    <w:rPr>
      <w:rFonts w:asciiTheme="majorHAnsi" w:eastAsiaTheme="minorEastAsia" w:hAnsiTheme="majorHAnsi"/>
      <w:caps/>
      <w:color w:val="FFFFFF" w:themeColor="background1"/>
      <w:spacing w:val="40"/>
      <w:sz w:val="60"/>
      <w:szCs w:val="60"/>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2021A0"/>
    <w:pPr>
      <w:spacing w:after="240" w:line="276" w:lineRule="auto"/>
      <w:ind w:left="-142" w:right="-210" w:firstLine="142"/>
      <w:jc w:val="center"/>
    </w:pPr>
    <w:rPr>
      <w:rFonts w:eastAsiaTheme="minorHAnsi"/>
      <w:caps/>
      <w:color w:val="FFFFFF" w:themeColor="background1"/>
      <w:spacing w:val="40"/>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2021A0"/>
    <w:rPr>
      <w:rFonts w:asciiTheme="minorHAnsi" w:hAnsiTheme="minorHAnsi"/>
      <w:caps/>
      <w:color w:val="FFFFFF" w:themeColor="background1"/>
      <w:spacing w:val="40"/>
      <w:sz w:val="20"/>
      <w:szCs w:val="20"/>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A171E5"/>
    <w:rPr>
      <w:rFonts w:asciiTheme="majorHAnsi" w:eastAsiaTheme="minorEastAsia" w:hAnsiTheme="majorHAnsi" w:cs="Times New Roman (Body CS)"/>
      <w:caps/>
      <w:spacing w:val="30"/>
      <w:lang w:val="en-US"/>
    </w:rPr>
  </w:style>
  <w:style w:type="character" w:customStyle="1" w:styleId="Heading2Char">
    <w:name w:val="Heading 2 Char"/>
    <w:basedOn w:val="DefaultParagraphFont"/>
    <w:link w:val="Heading2"/>
    <w:uiPriority w:val="9"/>
    <w:rsid w:val="0079613E"/>
    <w:rPr>
      <w:rFonts w:asciiTheme="minorHAnsi" w:hAnsiTheme="minorHAnsi"/>
      <w:b/>
      <w:bCs/>
      <w:sz w:val="20"/>
      <w:szCs w:val="20"/>
      <w:lang w:val="en-US"/>
    </w:rPr>
  </w:style>
  <w:style w:type="character" w:customStyle="1" w:styleId="Heading3Char">
    <w:name w:val="Heading 3 Char"/>
    <w:basedOn w:val="DefaultParagraphFont"/>
    <w:link w:val="Heading3"/>
    <w:uiPriority w:val="9"/>
    <w:rsid w:val="002021A0"/>
    <w:rPr>
      <w:rFonts w:asciiTheme="minorHAnsi" w:hAnsiTheme="minorHAnsi"/>
      <w:i/>
      <w:iCs/>
      <w:sz w:val="20"/>
      <w:szCs w:val="20"/>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79613E"/>
    <w:pPr>
      <w:numPr>
        <w:numId w:val="6"/>
      </w:numPr>
      <w:ind w:left="720"/>
      <w:contextualSpacing/>
    </w:pPr>
  </w:style>
  <w:style w:type="paragraph" w:styleId="List">
    <w:name w:val="List"/>
    <w:basedOn w:val="Normal"/>
    <w:uiPriority w:val="99"/>
    <w:rsid w:val="00293782"/>
    <w:pPr>
      <w:spacing w:before="120" w:line="360" w:lineRule="auto"/>
      <w:ind w:left="360" w:hanging="360"/>
      <w:contextualSpacing/>
    </w:pPr>
  </w:style>
  <w:style w:type="character" w:customStyle="1" w:styleId="Heading4Char">
    <w:name w:val="Heading 4 Char"/>
    <w:basedOn w:val="DefaultParagraphFont"/>
    <w:link w:val="Heading4"/>
    <w:uiPriority w:val="9"/>
    <w:rsid w:val="0079613E"/>
    <w:rPr>
      <w:rFonts w:asciiTheme="minorHAnsi" w:eastAsiaTheme="majorEastAsia" w:hAnsiTheme="minorHAnsi" w:cstheme="majorBidi"/>
      <w:iCs/>
      <w:caps/>
      <w:sz w:val="20"/>
      <w:lang w:val="en-US"/>
    </w:rPr>
  </w:style>
  <w:style w:type="character" w:styleId="UnresolvedMention">
    <w:name w:val="Unresolved Mention"/>
    <w:basedOn w:val="DefaultParagraphFont"/>
    <w:uiPriority w:val="99"/>
    <w:semiHidden/>
    <w:rsid w:val="008B6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alex_filip@me.com" TargetMode="Externa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sv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be.linkedin.com/in/alexfilip"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be.linkedin.com/in/alexfilip" TargetMode="External"/><Relationship Id="rId10" Type="http://schemas.openxmlformats.org/officeDocument/2006/relationships/image" Target="media/image2.sv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hyperlink" Target="mailto:alex_filip@m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mal\AppData\Roaming\Microsoft\Templates\Modern%20simple%20product%20manager%20resume.dotx" TargetMode="External"/></Relationships>
</file>

<file path=word/theme/theme1.xml><?xml version="1.0" encoding="utf-8"?>
<a:theme xmlns:a="http://schemas.openxmlformats.org/drawingml/2006/main" name="Office Theme">
  <a:themeElements>
    <a:clrScheme name="Custom 12">
      <a:dk1>
        <a:srgbClr val="000000"/>
      </a:dk1>
      <a:lt1>
        <a:srgbClr val="FFFFFF"/>
      </a:lt1>
      <a:dk2>
        <a:srgbClr val="0E2841"/>
      </a:dk2>
      <a:lt2>
        <a:srgbClr val="E8E8E8"/>
      </a:lt2>
      <a:accent1>
        <a:srgbClr val="001C36"/>
      </a:accent1>
      <a:accent2>
        <a:srgbClr val="B0A116"/>
      </a:accent2>
      <a:accent3>
        <a:srgbClr val="EB943F"/>
      </a:accent3>
      <a:accent4>
        <a:srgbClr val="D1DBDC"/>
      </a:accent4>
      <a:accent5>
        <a:srgbClr val="E5D4BC"/>
      </a:accent5>
      <a:accent6>
        <a:srgbClr val="242C00"/>
      </a:accent6>
      <a:hlink>
        <a:srgbClr val="467886"/>
      </a:hlink>
      <a:folHlink>
        <a:srgbClr val="96607D"/>
      </a:folHlink>
    </a:clrScheme>
    <a:fontScheme name="Custom 29">
      <a:majorFont>
        <a:latin typeface="Baskerville Old Face"/>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9CDDB5-3763-4C0E-B2FC-4A0855874146}">
  <ds:schemaRefs>
    <ds:schemaRef ds:uri="http://schemas.microsoft.com/sharepoint/v3/contenttype/forms"/>
  </ds:schemaRefs>
</ds:datastoreItem>
</file>

<file path=customXml/itemProps4.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product manager resume</Template>
  <TotalTime>24</TotalTime>
  <Pages>2</Pages>
  <Words>47</Words>
  <Characters>377</Characters>
  <Application>Microsoft Office Word</Application>
  <DocSecurity>0</DocSecurity>
  <Lines>94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Filip</dc:creator>
  <cp:keywords/>
  <dc:description/>
  <cp:lastModifiedBy>Alexandru Filip</cp:lastModifiedBy>
  <cp:revision>24</cp:revision>
  <cp:lastPrinted>2026-02-05T15:09:00Z</cp:lastPrinted>
  <dcterms:created xsi:type="dcterms:W3CDTF">2026-05-06T05:42:00Z</dcterms:created>
  <dcterms:modified xsi:type="dcterms:W3CDTF">2026-05-06T06:06:00Z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