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28A2" w14:textId="77777777" w:rsidR="002021A0" w:rsidRPr="00CE3F0D" w:rsidRDefault="00FE0572" w:rsidP="00293782">
      <w:pPr>
        <w:pStyle w:val="Graphicsanchor"/>
      </w:pPr>
      <w:r w:rsidRPr="00CE3F0D">
        <w:rPr>
          <w:noProof/>
        </w:rPr>
        <mc:AlternateContent>
          <mc:Choice Requires="wpg">
            <w:drawing>
              <wp:anchor distT="0" distB="0" distL="114300" distR="114300" simplePos="0" relativeHeight="251644928" behindDoc="1" locked="1" layoutInCell="1" allowOverlap="1" wp14:anchorId="038C638B" wp14:editId="0C4201FA">
                <wp:simplePos x="0" y="0"/>
                <wp:positionH relativeFrom="column">
                  <wp:posOffset>-457200</wp:posOffset>
                </wp:positionH>
                <wp:positionV relativeFrom="page">
                  <wp:posOffset>1036955</wp:posOffset>
                </wp:positionV>
                <wp:extent cx="7772400" cy="8997315"/>
                <wp:effectExtent l="0" t="0" r="19050" b="32385"/>
                <wp:wrapNone/>
                <wp:docPr id="711070954" name="Group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997315"/>
                          <a:chOff x="0" y="0"/>
                          <a:chExt cx="7772400" cy="8997696"/>
                        </a:xfrm>
                      </wpg:grpSpPr>
                      <wps:wsp>
                        <wps:cNvPr id="1709640877" name="Straight Connector 1709640877"/>
                        <wps:cNvCnPr/>
                        <wps:spPr>
                          <a:xfrm>
                            <a:off x="2348345" y="0"/>
                            <a:ext cx="0" cy="899769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28260" name="Straight Connector 203428260"/>
                        <wps:cNvCnPr/>
                        <wps:spPr>
                          <a:xfrm flipH="1">
                            <a:off x="0" y="2008909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8101523" name="Straight Connector 1818101523"/>
                        <wps:cNvCnPr/>
                        <wps:spPr>
                          <a:xfrm flipH="1">
                            <a:off x="0" y="7107880"/>
                            <a:ext cx="23500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676C5" id="Group 14" o:spid="_x0000_s1026" alt="&quot;&quot;" style="position:absolute;margin-left:-36pt;margin-top:81.65pt;width:612pt;height:708.45pt;z-index:-251671552;mso-position-vertical-relative:page;mso-height-relative:margin" coordsize="77724,89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">
                <v:line id="Straight Connector 1709640877" o:spid="_x0000_s1027" style="position:absolute;visibility:visible;mso-wrap-style:square" from="23483,0" to="23483,8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" strokecolor="#bfbfbf [2412]">
                  <v:stroke joinstyle="miter"/>
                </v:line>
                <v:line id="Straight Connector 203428260" o:spid="_x0000_s1028" style="position:absolute;flip:x;visibility:visible;mso-wrap-style:square" from="0,20089" to="77724,20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" strokecolor="#bfbfbf [2412]">
                  <v:stroke joinstyle="miter"/>
                </v:line>
                <v:line id="Straight Connector 1818101523" o:spid="_x0000_s1029" style="position:absolute;flip:x;visibility:visible;mso-wrap-style:square" from="0,71078" to="23500,71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" strokecolor="#bfbfbf [2412]">
                  <v:stroke joinstyle="miter"/>
                </v:line>
                <w10:wrap anchory="page"/>
                <w10:anchorlock/>
              </v:group>
            </w:pict>
          </mc:Fallback>
        </mc:AlternateContent>
      </w:r>
      <w:r w:rsidR="0079613E" w:rsidRPr="00CE3F0D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8480" behindDoc="0" locked="1" layoutInCell="1" allowOverlap="1" wp14:anchorId="3C14041F" wp14:editId="2500277F">
                <wp:simplePos x="0" y="0"/>
                <wp:positionH relativeFrom="page">
                  <wp:posOffset>402590</wp:posOffset>
                </wp:positionH>
                <wp:positionV relativeFrom="page">
                  <wp:posOffset>1490345</wp:posOffset>
                </wp:positionV>
                <wp:extent cx="265176" cy="1399032"/>
                <wp:effectExtent l="0" t="0" r="1905" b="0"/>
                <wp:wrapNone/>
                <wp:docPr id="1560929206" name="Group 15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87" cy="1399032"/>
                          <a:chOff x="1379" y="0"/>
                          <a:chExt cx="259497" cy="1398327"/>
                        </a:xfrm>
                      </wpg:grpSpPr>
                      <pic:pic xmlns:pic="http://schemas.openxmlformats.org/drawingml/2006/picture">
                        <pic:nvPicPr>
                          <pic:cNvPr id="1828898743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3333067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76200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845722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38100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634123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1136072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A2305A" id="Group 15" o:spid="_x0000_s1026" alt="Contact info icons" style="position:absolute;margin-left:31.7pt;margin-top:117.35pt;width:20.9pt;height:110.15pt;z-index:251668480;mso-position-horizontal-relative:page;mso-position-vertical-relative:page;mso-width-relative:margin;mso-height-relative:margin" coordorigin="13" coordsize="2594,1398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left:13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">
                  <v:imagedata r:id="rId17" o:title=""/>
                </v:shape>
                <v:shape id="Graphic 31" o:spid="_x0000_s1028" type="#_x0000_t75" style="position:absolute;left:13;top:7620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">
                  <v:imagedata r:id="rId18" o:title=""/>
                </v:shape>
                <v:shape id="Graphic 34" o:spid="_x0000_s1029" type="#_x0000_t75" style="position:absolute;left:13;top:3810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">
                  <v:imagedata r:id="rId19" o:title=""/>
                </v:shape>
                <v:shape id="Graphic 40" o:spid="_x0000_s1030" type="#_x0000_t75" style="position:absolute;left:13;top:11360;width:2595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">
                  <v:imagedata r:id="rId20" o:title=""/>
                </v:shape>
                <w10:wrap anchorx="page" anchory="page"/>
                <w10:anchorlock/>
              </v:group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75F9F4BF" wp14:editId="112F3B6D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186C5" w14:textId="685B5263" w:rsidR="00293782" w:rsidRPr="00F84575" w:rsidRDefault="008B6D5A" w:rsidP="00293782">
                            <w:pPr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</w:pPr>
                            <w:r w:rsidRPr="00F84575"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  <w:t>+32 456 891 427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9F4B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26E186C5" w14:textId="685B5263" w:rsidR="00293782" w:rsidRPr="00F84575" w:rsidRDefault="008B6D5A" w:rsidP="00293782">
                      <w:pPr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</w:pPr>
                      <w:r w:rsidRPr="00F84575"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  <w:t>+32 456 891 427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5C0777C6" wp14:editId="258AC318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F3B4C" w14:textId="2F965158" w:rsidR="00293782" w:rsidRPr="00F84575" w:rsidRDefault="008B6D5A" w:rsidP="00293782">
                            <w:pPr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</w:pPr>
                            <w:hyperlink r:id="rId21" w:history="1">
                              <w:r w:rsidRPr="00F84575">
                                <w:rPr>
                                  <w:rStyle w:val="Hyperlink"/>
                                  <w:rFonts w:ascii="FreightTextProBook-Regular" w:hAnsi="FreightTextProBook-Regular"/>
                                  <w:sz w:val="22"/>
                                  <w:szCs w:val="22"/>
                                </w:rPr>
                                <w:t>alex_filip@me.com</w:t>
                              </w:r>
                            </w:hyperlink>
                            <w:r w:rsidRPr="00F84575"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777C6" id="Text Box 26" o:spid="_x0000_s1027" type="#_x0000_t202" style="position:absolute;margin-left:19.55pt;margin-top:178.55pt;width:126.7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3F7F3B4C" w14:textId="2F965158" w:rsidR="00293782" w:rsidRPr="00F84575" w:rsidRDefault="008B6D5A" w:rsidP="00293782">
                      <w:pPr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</w:pPr>
                      <w:hyperlink r:id="rId22" w:history="1">
                        <w:r w:rsidRPr="00F84575">
                          <w:rPr>
                            <w:rStyle w:val="Hyperlink"/>
                            <w:rFonts w:ascii="FreightTextProBook-Regular" w:hAnsi="FreightTextProBook-Regular"/>
                            <w:sz w:val="22"/>
                            <w:szCs w:val="22"/>
                          </w:rPr>
                          <w:t>alex_filip@me.com</w:t>
                        </w:r>
                      </w:hyperlink>
                      <w:r w:rsidRPr="00F84575"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76B333A" wp14:editId="46992B29">
                <wp:simplePos x="0" y="0"/>
                <wp:positionH relativeFrom="column">
                  <wp:posOffset>250825</wp:posOffset>
                </wp:positionH>
                <wp:positionV relativeFrom="page">
                  <wp:posOffset>2649855</wp:posOffset>
                </wp:positionV>
                <wp:extent cx="160909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8325F" w14:textId="35C13CB1" w:rsidR="00293782" w:rsidRPr="00F84575" w:rsidRDefault="008B6D5A" w:rsidP="00293782">
                            <w:pPr>
                              <w:rPr>
                                <w:rFonts w:ascii="FreightTextProBook-Regular" w:hAnsi="FreightTextProBook-Regular"/>
                                <w:szCs w:val="20"/>
                              </w:rPr>
                            </w:pPr>
                            <w:hyperlink r:id="rId23" w:history="1">
                              <w:r w:rsidRPr="00F84575">
                                <w:rPr>
                                  <w:rStyle w:val="Hyperlink"/>
                                  <w:rFonts w:ascii="FreightTextProBook-Regular" w:hAnsi="FreightTextProBook-Regular"/>
                                  <w:szCs w:val="20"/>
                                </w:rPr>
                                <w:t>be.linkedin.com/in/alexfilip</w:t>
                              </w:r>
                            </w:hyperlink>
                            <w:r w:rsidRPr="00F84575">
                              <w:rPr>
                                <w:rFonts w:ascii="FreightTextProBook-Regular" w:hAnsi="FreightTextProBook-Regular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B333A" id="Text Box 27" o:spid="_x0000_s1028" type="#_x0000_t202" style="position:absolute;margin-left:19.75pt;margin-top:208.65pt;width:126.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" filled="f" stroked="f">
                <v:textbox inset="1.2mm,,1mm">
                  <w:txbxContent>
                    <w:p w14:paraId="59A8325F" w14:textId="35C13CB1" w:rsidR="00293782" w:rsidRPr="00F84575" w:rsidRDefault="008B6D5A" w:rsidP="00293782">
                      <w:pPr>
                        <w:rPr>
                          <w:rFonts w:ascii="FreightTextProBook-Regular" w:hAnsi="FreightTextProBook-Regular"/>
                          <w:szCs w:val="20"/>
                        </w:rPr>
                      </w:pPr>
                      <w:hyperlink r:id="rId24" w:history="1">
                        <w:r w:rsidRPr="00F84575">
                          <w:rPr>
                            <w:rStyle w:val="Hyperlink"/>
                            <w:rFonts w:ascii="FreightTextProBook-Regular" w:hAnsi="FreightTextProBook-Regular"/>
                            <w:szCs w:val="20"/>
                          </w:rPr>
                          <w:t>be.linkedin.com/in/alexfilip</w:t>
                        </w:r>
                      </w:hyperlink>
                      <w:r w:rsidRPr="00F84575">
                        <w:rPr>
                          <w:rFonts w:ascii="FreightTextProBook-Regular" w:hAnsi="FreightTextProBook-Regular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7D199DBB" wp14:editId="5AC506F8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BD3DB" w14:textId="1A1F15C4" w:rsidR="00293782" w:rsidRPr="00F84575" w:rsidRDefault="00BE5DA1" w:rsidP="00293782">
                            <w:pPr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</w:pPr>
                            <w:r w:rsidRPr="00F84575"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  <w:t>BRUSSELS, BELGIUM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99DBB" id="Text Box 29" o:spid="_x0000_s1029" type="#_x0000_t202" style="position:absolute;margin-left:19.55pt;margin-top:118.2pt;width:126.7pt;height:2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5B7BD3DB" w14:textId="1A1F15C4" w:rsidR="00293782" w:rsidRPr="00F84575" w:rsidRDefault="00BE5DA1" w:rsidP="00293782">
                      <w:pPr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</w:pPr>
                      <w:r w:rsidRPr="00F84575"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  <w:t>BRUSSELS, BELGIUM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3A931A2" wp14:editId="4B915E63">
                <wp:simplePos x="0" y="0"/>
                <wp:positionH relativeFrom="page">
                  <wp:posOffset>393065</wp:posOffset>
                </wp:positionH>
                <wp:positionV relativeFrom="page">
                  <wp:posOffset>3168015</wp:posOffset>
                </wp:positionV>
                <wp:extent cx="1810385" cy="4879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487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406EC" w14:textId="77777777" w:rsidR="0079613E" w:rsidRPr="00E012A2" w:rsidRDefault="0079613E" w:rsidP="00950A2B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Expertise</w:t>
                            </w:r>
                          </w:p>
                          <w:p w14:paraId="09AC8253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Content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strategy;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200D24DD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Editorial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leadership;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48DD6D77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Brand voice and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tone;</w:t>
                            </w:r>
                            <w:proofErr w:type="gramEnd"/>
                          </w:p>
                          <w:p w14:paraId="050FC864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Narrative strategy and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positioning;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38C454C6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Messaging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architecture;</w:t>
                            </w:r>
                            <w:proofErr w:type="gramEnd"/>
                          </w:p>
                          <w:p w14:paraId="793CBF78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Executive writing (speeches, op-eds, keynote narratives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);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2ABA834E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Thought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leadership;</w:t>
                            </w:r>
                            <w:proofErr w:type="gramEnd"/>
                          </w:p>
                          <w:p w14:paraId="5D05E27D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Campaign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concepts;</w:t>
                            </w:r>
                            <w:proofErr w:type="gramEnd"/>
                          </w:p>
                          <w:p w14:paraId="335E9A7C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Digital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storytelling;</w:t>
                            </w:r>
                            <w:proofErr w:type="gramEnd"/>
                          </w:p>
                          <w:p w14:paraId="3200C07C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Content operations and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governance;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21E46F81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Cross-functional stakeholder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management;</w:t>
                            </w:r>
                            <w:proofErr w:type="gramEnd"/>
                          </w:p>
                          <w:p w14:paraId="4DB8E20E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Agency and creative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direction;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4DE36B5C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SEO; Analytics and performance measurement; Audience insight and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segmentation;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4AFFB073" w14:textId="77777777" w:rsidR="001E719A" w:rsidRDefault="001E719A" w:rsidP="00944552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Media </w:t>
                            </w:r>
                            <w:proofErr w:type="gramStart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>relations;</w:t>
                            </w:r>
                            <w:proofErr w:type="gramEnd"/>
                            <w:r w:rsidRPr="001E719A">
                              <w:rPr>
                                <w:rFonts w:ascii="FreightTextProBook-Regular" w:hAnsi="FreightTextProBook-Regular"/>
                              </w:rPr>
                              <w:t xml:space="preserve"> </w:t>
                            </w:r>
                          </w:p>
                          <w:p w14:paraId="4B88D178" w14:textId="6145F3AF" w:rsidR="00D160A6" w:rsidRPr="00EB0CC8" w:rsidRDefault="001E719A" w:rsidP="00D06E06">
                            <w:pPr>
                              <w:pStyle w:val="List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36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E7C2B">
                              <w:rPr>
                                <w:rFonts w:ascii="FreightTextProBook-Regular" w:hAnsi="FreightTextProBook-Regular"/>
                              </w:rPr>
                              <w:t xml:space="preserve">Crisis communications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931A2" id="Text Box 12" o:spid="_x0000_s1030" type="#_x0000_t202" style="position:absolute;margin-left:30.95pt;margin-top:249.45pt;width:142.55pt;height:3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" filled="f" stroked="f">
                <v:textbox>
                  <w:txbxContent>
                    <w:p w14:paraId="6DE406EC" w14:textId="77777777" w:rsidR="0079613E" w:rsidRPr="00E012A2" w:rsidRDefault="0079613E" w:rsidP="00950A2B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Expertise</w:t>
                      </w:r>
                    </w:p>
                    <w:p w14:paraId="09AC8253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Content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strategy;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200D24DD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Editorial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leadership;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48DD6D77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Brand voice and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tone;</w:t>
                      </w:r>
                      <w:proofErr w:type="gramEnd"/>
                    </w:p>
                    <w:p w14:paraId="050FC864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Narrative strategy and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positioning;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38C454C6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Messaging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architecture;</w:t>
                      </w:r>
                      <w:proofErr w:type="gramEnd"/>
                    </w:p>
                    <w:p w14:paraId="793CBF78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>Executive writing (speeches, op-eds, keynote narratives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);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2ABA834E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Thought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leadership;</w:t>
                      </w:r>
                      <w:proofErr w:type="gramEnd"/>
                    </w:p>
                    <w:p w14:paraId="5D05E27D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Campaign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concepts;</w:t>
                      </w:r>
                      <w:proofErr w:type="gramEnd"/>
                    </w:p>
                    <w:p w14:paraId="335E9A7C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Digital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storytelling;</w:t>
                      </w:r>
                      <w:proofErr w:type="gramEnd"/>
                    </w:p>
                    <w:p w14:paraId="3200C07C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Content operations and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governance;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21E46F81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Cross-functional stakeholder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management;</w:t>
                      </w:r>
                      <w:proofErr w:type="gramEnd"/>
                    </w:p>
                    <w:p w14:paraId="4DB8E20E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Agency and creative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direction;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4DE36B5C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SEO; Analytics and performance measurement; Audience insight and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segmentation;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4AFFB073" w14:textId="77777777" w:rsidR="001E719A" w:rsidRDefault="001E719A" w:rsidP="00944552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</w:rPr>
                        <w:t xml:space="preserve">Media </w:t>
                      </w:r>
                      <w:proofErr w:type="gramStart"/>
                      <w:r w:rsidRPr="001E719A">
                        <w:rPr>
                          <w:rFonts w:ascii="FreightTextProBook-Regular" w:hAnsi="FreightTextProBook-Regular"/>
                        </w:rPr>
                        <w:t>relations;</w:t>
                      </w:r>
                      <w:proofErr w:type="gramEnd"/>
                      <w:r w:rsidRPr="001E719A">
                        <w:rPr>
                          <w:rFonts w:ascii="FreightTextProBook-Regular" w:hAnsi="FreightTextProBook-Regular"/>
                        </w:rPr>
                        <w:t xml:space="preserve"> </w:t>
                      </w:r>
                    </w:p>
                    <w:p w14:paraId="4B88D178" w14:textId="6145F3AF" w:rsidR="00D160A6" w:rsidRPr="00EB0CC8" w:rsidRDefault="001E719A" w:rsidP="00D06E06">
                      <w:pPr>
                        <w:pStyle w:val="List"/>
                        <w:numPr>
                          <w:ilvl w:val="0"/>
                          <w:numId w:val="13"/>
                        </w:numPr>
                        <w:spacing w:line="276" w:lineRule="auto"/>
                        <w:ind w:left="360"/>
                        <w:rPr>
                          <w:rFonts w:ascii="FreightTextProBook-Regular" w:hAnsi="FreightTextProBook-Regular"/>
                        </w:rPr>
                      </w:pPr>
                      <w:r w:rsidRPr="008E7C2B">
                        <w:rPr>
                          <w:rFonts w:ascii="FreightTextProBook-Regular" w:hAnsi="FreightTextProBook-Regular"/>
                        </w:rPr>
                        <w:t xml:space="preserve">Crisis communications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2C18CF7" wp14:editId="3ACE773B">
                <wp:simplePos x="0" y="0"/>
                <wp:positionH relativeFrom="page">
                  <wp:posOffset>463550</wp:posOffset>
                </wp:positionH>
                <wp:positionV relativeFrom="page">
                  <wp:posOffset>8208010</wp:posOffset>
                </wp:positionV>
                <wp:extent cx="1810385" cy="167830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678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F8E14" w14:textId="2C4B9655" w:rsidR="008B6D5A" w:rsidRPr="00E012A2" w:rsidRDefault="008B6D5A" w:rsidP="008B6D5A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LANGUAGES</w:t>
                            </w:r>
                          </w:p>
                          <w:p w14:paraId="0731B142" w14:textId="77777777" w:rsidR="002E58AF" w:rsidRDefault="002E58AF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</w:p>
                          <w:p w14:paraId="491DAA07" w14:textId="7F4B4F64" w:rsidR="008B6D5A" w:rsidRDefault="008B6D5A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  <w:r w:rsidRPr="008B6D5A">
                              <w:rPr>
                                <w:rFonts w:ascii="FreightTextProBook-Regular" w:eastAsiaTheme="majorEastAsia" w:hAnsi="FreightTextProBook-Regular" w:cstheme="majorBidi" w:hint="eastAsia"/>
                                <w:iCs/>
                                <w:spacing w:val="0"/>
                                <w:sz w:val="20"/>
                              </w:rPr>
                              <w:t>English</w:t>
                            </w:r>
                          </w:p>
                          <w:p w14:paraId="593B262E" w14:textId="6E2FCF08" w:rsidR="008B6D5A" w:rsidRDefault="008B6D5A" w:rsidP="008B6D5A">
                            <w:pPr>
                              <w:pStyle w:val="Heading3"/>
                              <w:rPr>
                                <w:rFonts w:ascii="FreightTextProBook-Regular" w:eastAsiaTheme="majorEastAsia" w:hAnsi="FreightTextProBook-Regular" w:cstheme="majorBidi"/>
                                <w:iCs w:val="0"/>
                              </w:rPr>
                            </w:pPr>
                            <w:r w:rsidRPr="008B6D5A">
                              <w:rPr>
                                <w:rFonts w:hint="eastAsia"/>
                              </w:rPr>
                              <w:t>Native-level fluency, C3</w:t>
                            </w:r>
                          </w:p>
                          <w:p w14:paraId="53A2EF9C" w14:textId="77777777" w:rsidR="008B6D5A" w:rsidRDefault="008B6D5A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  <w:r w:rsidRPr="008B6D5A">
                              <w:rPr>
                                <w:rFonts w:ascii="FreightTextProBook-Regular" w:eastAsiaTheme="majorEastAsia" w:hAnsi="FreightTextProBook-Regular" w:cstheme="majorBidi" w:hint="eastAsia"/>
                                <w:iCs/>
                                <w:spacing w:val="0"/>
                                <w:sz w:val="20"/>
                              </w:rPr>
                              <w:t>Romanian</w:t>
                            </w:r>
                          </w:p>
                          <w:p w14:paraId="20349605" w14:textId="77777777" w:rsidR="008B6D5A" w:rsidRDefault="008B6D5A" w:rsidP="008B6D5A">
                            <w:pPr>
                              <w:pStyle w:val="Heading3"/>
                              <w:rPr>
                                <w:rFonts w:ascii="FreightTextProBook-Regular" w:eastAsiaTheme="majorEastAsia" w:hAnsi="FreightTextProBook-Regular" w:cstheme="majorBidi"/>
                                <w:iCs w:val="0"/>
                              </w:rPr>
                            </w:pPr>
                            <w:r w:rsidRPr="008B6D5A">
                              <w:rPr>
                                <w:rFonts w:hint="eastAsia"/>
                              </w:rPr>
                              <w:t>Native-level fluency, C3</w:t>
                            </w:r>
                          </w:p>
                          <w:p w14:paraId="7705BA08" w14:textId="77777777" w:rsidR="008B6D5A" w:rsidRDefault="008B6D5A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  <w:r w:rsidRPr="008B6D5A">
                              <w:rPr>
                                <w:rFonts w:ascii="FreightTextProBook-Regular" w:eastAsiaTheme="majorEastAsia" w:hAnsi="FreightTextProBook-Regular" w:cstheme="majorBidi" w:hint="eastAsia"/>
                                <w:iCs/>
                                <w:spacing w:val="0"/>
                                <w:sz w:val="20"/>
                              </w:rPr>
                              <w:t>French</w:t>
                            </w:r>
                          </w:p>
                          <w:p w14:paraId="058C9BB9" w14:textId="19BB9A85" w:rsidR="008B6D5A" w:rsidRDefault="008B6D5A" w:rsidP="008B6D5A">
                            <w:pPr>
                              <w:pStyle w:val="Heading3"/>
                            </w:pPr>
                            <w:r w:rsidRPr="008B6D5A">
                              <w:rPr>
                                <w:rFonts w:hint="eastAsia"/>
                              </w:rPr>
                              <w:t>Conversational, 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8CF7" id="Text Box 22" o:spid="_x0000_s1031" type="#_x0000_t202" style="position:absolute;margin-left:36.5pt;margin-top:646.3pt;width:142.55pt;height:132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" filled="f" stroked="f">
                <v:textbox>
                  <w:txbxContent>
                    <w:p w14:paraId="2A8F8E14" w14:textId="2C4B9655" w:rsidR="008B6D5A" w:rsidRPr="00E012A2" w:rsidRDefault="008B6D5A" w:rsidP="008B6D5A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LANGUAGES</w:t>
                      </w:r>
                    </w:p>
                    <w:p w14:paraId="0731B142" w14:textId="77777777" w:rsidR="002E58AF" w:rsidRDefault="002E58AF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</w:p>
                    <w:p w14:paraId="491DAA07" w14:textId="7F4B4F64" w:rsidR="008B6D5A" w:rsidRDefault="008B6D5A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  <w:r w:rsidRPr="008B6D5A">
                        <w:rPr>
                          <w:rFonts w:ascii="FreightTextProBook-Regular" w:eastAsiaTheme="majorEastAsia" w:hAnsi="FreightTextProBook-Regular" w:cstheme="majorBidi" w:hint="eastAsia"/>
                          <w:iCs/>
                          <w:spacing w:val="0"/>
                          <w:sz w:val="20"/>
                        </w:rPr>
                        <w:t>English</w:t>
                      </w:r>
                    </w:p>
                    <w:p w14:paraId="593B262E" w14:textId="6E2FCF08" w:rsidR="008B6D5A" w:rsidRDefault="008B6D5A" w:rsidP="008B6D5A">
                      <w:pPr>
                        <w:pStyle w:val="Heading3"/>
                        <w:rPr>
                          <w:rFonts w:ascii="FreightTextProBook-Regular" w:eastAsiaTheme="majorEastAsia" w:hAnsi="FreightTextProBook-Regular" w:cstheme="majorBidi"/>
                          <w:iCs w:val="0"/>
                        </w:rPr>
                      </w:pPr>
                      <w:r w:rsidRPr="008B6D5A">
                        <w:rPr>
                          <w:rFonts w:hint="eastAsia"/>
                        </w:rPr>
                        <w:t>Native-level fluency, C3</w:t>
                      </w:r>
                    </w:p>
                    <w:p w14:paraId="53A2EF9C" w14:textId="77777777" w:rsidR="008B6D5A" w:rsidRDefault="008B6D5A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  <w:r w:rsidRPr="008B6D5A">
                        <w:rPr>
                          <w:rFonts w:ascii="FreightTextProBook-Regular" w:eastAsiaTheme="majorEastAsia" w:hAnsi="FreightTextProBook-Regular" w:cstheme="majorBidi" w:hint="eastAsia"/>
                          <w:iCs/>
                          <w:spacing w:val="0"/>
                          <w:sz w:val="20"/>
                        </w:rPr>
                        <w:t>Romanian</w:t>
                      </w:r>
                    </w:p>
                    <w:p w14:paraId="20349605" w14:textId="77777777" w:rsidR="008B6D5A" w:rsidRDefault="008B6D5A" w:rsidP="008B6D5A">
                      <w:pPr>
                        <w:pStyle w:val="Heading3"/>
                        <w:rPr>
                          <w:rFonts w:ascii="FreightTextProBook-Regular" w:eastAsiaTheme="majorEastAsia" w:hAnsi="FreightTextProBook-Regular" w:cstheme="majorBidi"/>
                          <w:iCs w:val="0"/>
                        </w:rPr>
                      </w:pPr>
                      <w:r w:rsidRPr="008B6D5A">
                        <w:rPr>
                          <w:rFonts w:hint="eastAsia"/>
                        </w:rPr>
                        <w:t>Native-level fluency, C3</w:t>
                      </w:r>
                    </w:p>
                    <w:p w14:paraId="7705BA08" w14:textId="77777777" w:rsidR="008B6D5A" w:rsidRDefault="008B6D5A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  <w:r w:rsidRPr="008B6D5A">
                        <w:rPr>
                          <w:rFonts w:ascii="FreightTextProBook-Regular" w:eastAsiaTheme="majorEastAsia" w:hAnsi="FreightTextProBook-Regular" w:cstheme="majorBidi" w:hint="eastAsia"/>
                          <w:iCs/>
                          <w:spacing w:val="0"/>
                          <w:sz w:val="20"/>
                        </w:rPr>
                        <w:t>French</w:t>
                      </w:r>
                    </w:p>
                    <w:p w14:paraId="058C9BB9" w14:textId="19BB9A85" w:rsidR="008B6D5A" w:rsidRDefault="008B6D5A" w:rsidP="008B6D5A">
                      <w:pPr>
                        <w:pStyle w:val="Heading3"/>
                      </w:pPr>
                      <w:r w:rsidRPr="008B6D5A">
                        <w:rPr>
                          <w:rFonts w:hint="eastAsia"/>
                        </w:rPr>
                        <w:t>Conversational, B1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69DE59" wp14:editId="4FD55852">
                <wp:simplePos x="0" y="0"/>
                <wp:positionH relativeFrom="page">
                  <wp:posOffset>2415540</wp:posOffset>
                </wp:positionH>
                <wp:positionV relativeFrom="page">
                  <wp:posOffset>3124835</wp:posOffset>
                </wp:positionV>
                <wp:extent cx="4909820" cy="6741160"/>
                <wp:effectExtent l="0" t="0" r="5080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674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56FF8" w14:textId="479A6C13" w:rsidR="0079613E" w:rsidRPr="004350DC" w:rsidRDefault="008B6D5A" w:rsidP="0079613E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 w:rsidRPr="004350DC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PROFESSIONAL</w:t>
                            </w:r>
                            <w:r w:rsidR="0079613E" w:rsidRPr="004350DC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 xml:space="preserve"> Experience</w:t>
                            </w:r>
                          </w:p>
                          <w:p w14:paraId="3BE24CE3" w14:textId="2E05B4D3" w:rsidR="00014193" w:rsidRPr="008B6D5A" w:rsidRDefault="0018631F" w:rsidP="00014193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 w:rsidRPr="0018631F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Narrative Strategist &amp; Communications Advisor</w:t>
                            </w:r>
                            <w:r w:rsidR="00014193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  <w:t>20</w:t>
                            </w:r>
                            <w:r w:rsidR="00014193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24</w:t>
                            </w:r>
                            <w:r w:rsidR="0001756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014193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– Present</w:t>
                            </w:r>
                          </w:p>
                          <w:p w14:paraId="73AC7EDF" w14:textId="77777777" w:rsidR="00014193" w:rsidRPr="0079613E" w:rsidRDefault="00014193" w:rsidP="00014193">
                            <w:pPr>
                              <w:pStyle w:val="Heading3"/>
                            </w:pPr>
                            <w:r>
                              <w:t>Freelance</w:t>
                            </w:r>
                            <w:r w:rsidRPr="0079613E">
                              <w:t xml:space="preserve"> | </w:t>
                            </w:r>
                            <w:r>
                              <w:t>Brussels, Belgium</w:t>
                            </w:r>
                          </w:p>
                          <w:p w14:paraId="2F61B7AB" w14:textId="674BC4C3" w:rsidR="00014193" w:rsidRDefault="00EE38EE" w:rsidP="0079613E">
                            <w:pPr>
                              <w:pStyle w:val="Heading2"/>
                              <w:rPr>
                                <w:rFonts w:ascii="FreightTextProBook-Regular" w:eastAsiaTheme="minorEastAsia" w:hAnsi="FreightTextProBook-Regular"/>
                                <w:b w:val="0"/>
                                <w:bCs w:val="0"/>
                                <w:szCs w:val="24"/>
                              </w:rPr>
                            </w:pPr>
                            <w:r w:rsidRPr="00EE38EE">
                              <w:rPr>
                                <w:rFonts w:ascii="FreightTextProBook-Regular" w:eastAsiaTheme="minorEastAsia" w:hAnsi="FreightTextProBook-Regular"/>
                                <w:b w:val="0"/>
                                <w:bCs w:val="0"/>
                                <w:szCs w:val="24"/>
                              </w:rPr>
                              <w:t>Advise leaders and organizations on narrative clarity, identity positioning, and executive communication. Develop frameworks that align story, strategy, and behavior across internal and external environments.</w:t>
                            </w:r>
                          </w:p>
                          <w:p w14:paraId="6D0C61F9" w14:textId="77777777" w:rsidR="00EE38EE" w:rsidRPr="00460156" w:rsidRDefault="00EE38EE" w:rsidP="00EE38E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460156">
                              <w:rPr>
                                <w:rFonts w:ascii="FreightTextProBook-Regular" w:hAnsi="FreightTextProBook-Regular"/>
                              </w:rPr>
                              <w:t>Design messaging architectures and narrative frameworks for leadership, change, and reputation moments.</w:t>
                            </w:r>
                          </w:p>
                          <w:p w14:paraId="4CCD3475" w14:textId="77777777" w:rsidR="00EE38EE" w:rsidRPr="00460156" w:rsidRDefault="00EE38EE" w:rsidP="00EE38E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460156">
                              <w:rPr>
                                <w:rFonts w:ascii="FreightTextProBook-Regular" w:hAnsi="FreightTextProBook-Regular"/>
                              </w:rPr>
                              <w:t>Support executive communication, speeches, and stakeholder narratives for complex, high-stakes contexts.</w:t>
                            </w:r>
                          </w:p>
                          <w:p w14:paraId="4A86098D" w14:textId="7507F19E" w:rsidR="00EE38EE" w:rsidRPr="00460156" w:rsidRDefault="00EE38EE" w:rsidP="00EE38E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460156">
                              <w:rPr>
                                <w:rFonts w:ascii="FreightTextProBook-Regular" w:hAnsi="FreightTextProBook-Regular"/>
                              </w:rPr>
                              <w:t>Create communication playbooks and content structures to improve consistency across teams and channels.</w:t>
                            </w:r>
                          </w:p>
                          <w:p w14:paraId="09556A45" w14:textId="52CFE12E" w:rsidR="0079613E" w:rsidRPr="008B6D5A" w:rsidRDefault="00E012A2" w:rsidP="0079613E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Head of Communications, Europe</w:t>
                            </w:r>
                            <w:r w:rsidR="0079613E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  <w:t xml:space="preserve"> 20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79613E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2024</w:t>
                            </w:r>
                          </w:p>
                          <w:p w14:paraId="4693AEB7" w14:textId="2E1EFDFB" w:rsidR="00E012A2" w:rsidRPr="00E012A2" w:rsidRDefault="00E012A2" w:rsidP="00E012A2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Securitas Group</w:t>
                            </w:r>
                            <w:r w:rsidR="0079613E" w:rsidRPr="0079613E">
                              <w:t xml:space="preserve"> | </w:t>
                            </w:r>
                            <w:r>
                              <w:t>Brussels, Belgium</w:t>
                            </w:r>
                            <w:r>
                              <w:br/>
                            </w:r>
                            <w:r w:rsidRPr="00E012A2">
                              <w:rPr>
                                <w:i w:val="0"/>
                                <w:iCs w:val="0"/>
                              </w:rPr>
                              <w:t>Global leader in security services with 350,000+ employees in 45 markets</w:t>
                            </w:r>
                          </w:p>
                          <w:p w14:paraId="3E3ED1BA" w14:textId="05A7D23F" w:rsidR="00847AF3" w:rsidRPr="00847AF3" w:rsidRDefault="00847AF3" w:rsidP="00847AF3">
                            <w:p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47AF3">
                              <w:rPr>
                                <w:rFonts w:ascii="FreightTextProBook-Regular" w:hAnsi="FreightTextProBook-Regular"/>
                              </w:rPr>
                              <w:t>Led narrative direction and executive communication across complex markets, aligning strategy, culture, and messaging at scale.</w:t>
                            </w:r>
                          </w:p>
                          <w:p w14:paraId="7D643ABF" w14:textId="1D937D68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Designed and executed an integrated European communications strategy across</w:t>
                            </w:r>
                            <w:r>
                              <w:rPr>
                                <w:rFonts w:ascii="FreightTextProBook-Regular" w:hAnsi="FreightTextProBook-Regular"/>
                              </w:rPr>
                              <w:br/>
                            </w: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22 countries, aligning regional narratives with global brand positioning.</w:t>
                            </w:r>
                          </w:p>
                          <w:p w14:paraId="092EBD0F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Elevated executive visibility and trust, increasing earned media presence by 45% YoY and engagement with institutional stakeholders.</w:t>
                            </w:r>
                          </w:p>
                          <w:p w14:paraId="61178BBD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Led crisis response and internal communications during major restructuring, sustaining &gt;90% retention among key leadership roles.</w:t>
                            </w:r>
                          </w:p>
                          <w:p w14:paraId="14DF5D71" w14:textId="3850EB73" w:rsidR="0079613E" w:rsidRPr="00843E4B" w:rsidRDefault="00E012A2" w:rsidP="0079613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Built and mentored a network of 40+ country communicators, standardizing messaging and KPIs across all markets.</w:t>
                            </w:r>
                          </w:p>
                          <w:p w14:paraId="0F738535" w14:textId="11052175" w:rsidR="008B6D5A" w:rsidRPr="008B6D5A" w:rsidRDefault="00E012A2" w:rsidP="008B6D5A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Head of Communications, Brand and Digital - Global</w:t>
                            </w:r>
                            <w:r w:rsidR="008B6D5A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8B6D5A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15 </w:t>
                            </w:r>
                            <w:r w:rsidR="008B6D5A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2020</w:t>
                            </w:r>
                          </w:p>
                          <w:p w14:paraId="5DC9F9B3" w14:textId="6A7BD0C9" w:rsidR="008B6D5A" w:rsidRPr="0079613E" w:rsidRDefault="00E012A2" w:rsidP="00E012A2">
                            <w:pPr>
                              <w:pStyle w:val="Heading3"/>
                              <w:ind w:left="0" w:firstLine="0"/>
                            </w:pPr>
                            <w:r>
                              <w:t>BICS (Telecommunications)</w:t>
                            </w:r>
                            <w:r w:rsidR="008B6D5A" w:rsidRPr="0079613E">
                              <w:t xml:space="preserve"> | </w:t>
                            </w:r>
                            <w:r>
                              <w:t>Brussels, Belgium</w:t>
                            </w:r>
                            <w:r>
                              <w:br/>
                            </w:r>
                            <w:r w:rsidRPr="00E012A2">
                              <w:t>International teleco</w:t>
                            </w:r>
                            <w:r>
                              <w:t>m</w:t>
                            </w:r>
                            <w:r w:rsidRPr="00E012A2">
                              <w:t>m</w:t>
                            </w:r>
                            <w:r>
                              <w:t>unications</w:t>
                            </w:r>
                            <w:r w:rsidRPr="00E012A2">
                              <w:t xml:space="preserve"> provider serving 100+ countries and major carriers</w:t>
                            </w:r>
                          </w:p>
                          <w:p w14:paraId="4AD00105" w14:textId="2D926894" w:rsidR="00847AF3" w:rsidRDefault="00847AF3" w:rsidP="00847AF3">
                            <w:p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47AF3">
                              <w:rPr>
                                <w:rFonts w:ascii="FreightTextProBook-Regular" w:hAnsi="FreightTextProBook-Regular"/>
                              </w:rPr>
                              <w:t>Built and guided communication strategy across global teams, shaping brand narrative and managing high-stakes positioning.</w:t>
                            </w:r>
                          </w:p>
                          <w:p w14:paraId="03A83A91" w14:textId="61DF33B8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Directed all aspects of global communications and brand strategy, repositioning BICS as a global digital leader.</w:t>
                            </w:r>
                          </w:p>
                          <w:p w14:paraId="67DB8D69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Managed media relations and executive profiling across continents, achieving 300% growth in digital reach and 250% website traffic increase.</w:t>
                            </w:r>
                          </w:p>
                          <w:p w14:paraId="6CCCF2F2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Oversaw global crisis communications, ensuring business continuity and reputational resilience.</w:t>
                            </w:r>
                          </w:p>
                          <w:p w14:paraId="1D5CDC5B" w14:textId="0F2CDFB8" w:rsidR="002021A0" w:rsidRPr="00847AF3" w:rsidRDefault="00E012A2" w:rsidP="006F5C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D22121">
                              <w:rPr>
                                <w:rFonts w:ascii="FreightTextProBook-Regular" w:hAnsi="FreightTextProBook-Regular"/>
                              </w:rPr>
                              <w:t>Streamlined content and agency operations, reducing costs by 30% while maintaining quality and consistency.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DE59" id="Text Box 17" o:spid="_x0000_s1032" type="#_x0000_t202" style="position:absolute;margin-left:190.2pt;margin-top:246.05pt;width:386.6pt;height:530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" filled="f" stroked="f">
                <v:textbox inset=",,0">
                  <w:txbxContent>
                    <w:p w14:paraId="59756FF8" w14:textId="479A6C13" w:rsidR="0079613E" w:rsidRPr="004350DC" w:rsidRDefault="008B6D5A" w:rsidP="0079613E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 w:rsidRPr="004350DC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PROFESSIONAL</w:t>
                      </w:r>
                      <w:r w:rsidR="0079613E" w:rsidRPr="004350DC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 xml:space="preserve"> Experience</w:t>
                      </w:r>
                    </w:p>
                    <w:p w14:paraId="3BE24CE3" w14:textId="2E05B4D3" w:rsidR="00014193" w:rsidRPr="008B6D5A" w:rsidRDefault="0018631F" w:rsidP="00014193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 w:rsidRPr="0018631F">
                        <w:rPr>
                          <w:rFonts w:ascii="Futura Book" w:hAnsi="Futura Book"/>
                          <w:b w:val="0"/>
                          <w:bCs w:val="0"/>
                        </w:rPr>
                        <w:t>Narrative Strategist &amp; Communications Advisor</w:t>
                      </w:r>
                      <w:r w:rsidR="00014193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  <w:t>20</w:t>
                      </w:r>
                      <w:r w:rsidR="00014193">
                        <w:rPr>
                          <w:rFonts w:ascii="Futura Book" w:hAnsi="Futura Book"/>
                          <w:b w:val="0"/>
                          <w:bCs w:val="0"/>
                        </w:rPr>
                        <w:t>24</w:t>
                      </w:r>
                      <w:r w:rsidR="0001756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014193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– Present</w:t>
                      </w:r>
                    </w:p>
                    <w:p w14:paraId="73AC7EDF" w14:textId="77777777" w:rsidR="00014193" w:rsidRPr="0079613E" w:rsidRDefault="00014193" w:rsidP="00014193">
                      <w:pPr>
                        <w:pStyle w:val="Heading3"/>
                      </w:pPr>
                      <w:r>
                        <w:t>Freelance</w:t>
                      </w:r>
                      <w:r w:rsidRPr="0079613E">
                        <w:t xml:space="preserve"> | </w:t>
                      </w:r>
                      <w:r>
                        <w:t>Brussels, Belgium</w:t>
                      </w:r>
                    </w:p>
                    <w:p w14:paraId="2F61B7AB" w14:textId="674BC4C3" w:rsidR="00014193" w:rsidRDefault="00EE38EE" w:rsidP="0079613E">
                      <w:pPr>
                        <w:pStyle w:val="Heading2"/>
                        <w:rPr>
                          <w:rFonts w:ascii="FreightTextProBook-Regular" w:eastAsiaTheme="minorEastAsia" w:hAnsi="FreightTextProBook-Regular"/>
                          <w:b w:val="0"/>
                          <w:bCs w:val="0"/>
                          <w:szCs w:val="24"/>
                        </w:rPr>
                      </w:pPr>
                      <w:r w:rsidRPr="00EE38EE">
                        <w:rPr>
                          <w:rFonts w:ascii="FreightTextProBook-Regular" w:eastAsiaTheme="minorEastAsia" w:hAnsi="FreightTextProBook-Regular"/>
                          <w:b w:val="0"/>
                          <w:bCs w:val="0"/>
                          <w:szCs w:val="24"/>
                        </w:rPr>
                        <w:t>Advise leaders and organizations on narrative clarity, identity positioning, and executive communication. Develop frameworks that align story, strategy, and behavior across internal and external environments.</w:t>
                      </w:r>
                    </w:p>
                    <w:p w14:paraId="6D0C61F9" w14:textId="77777777" w:rsidR="00EE38EE" w:rsidRPr="00460156" w:rsidRDefault="00EE38EE" w:rsidP="00EE38E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FreightTextProBook-Regular" w:hAnsi="FreightTextProBook-Regular"/>
                        </w:rPr>
                      </w:pPr>
                      <w:r w:rsidRPr="00460156">
                        <w:rPr>
                          <w:rFonts w:ascii="FreightTextProBook-Regular" w:hAnsi="FreightTextProBook-Regular"/>
                        </w:rPr>
                        <w:t>Design messaging architectures and narrative frameworks for leadership, change, and reputation moments.</w:t>
                      </w:r>
                    </w:p>
                    <w:p w14:paraId="4CCD3475" w14:textId="77777777" w:rsidR="00EE38EE" w:rsidRPr="00460156" w:rsidRDefault="00EE38EE" w:rsidP="00EE38E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FreightTextProBook-Regular" w:hAnsi="FreightTextProBook-Regular"/>
                        </w:rPr>
                      </w:pPr>
                      <w:r w:rsidRPr="00460156">
                        <w:rPr>
                          <w:rFonts w:ascii="FreightTextProBook-Regular" w:hAnsi="FreightTextProBook-Regular"/>
                        </w:rPr>
                        <w:t>Support executive communication, speeches, and stakeholder narratives for complex, high-stakes contexts.</w:t>
                      </w:r>
                    </w:p>
                    <w:p w14:paraId="4A86098D" w14:textId="7507F19E" w:rsidR="00EE38EE" w:rsidRPr="00460156" w:rsidRDefault="00EE38EE" w:rsidP="00EE38E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FreightTextProBook-Regular" w:hAnsi="FreightTextProBook-Regular"/>
                        </w:rPr>
                      </w:pPr>
                      <w:r w:rsidRPr="00460156">
                        <w:rPr>
                          <w:rFonts w:ascii="FreightTextProBook-Regular" w:hAnsi="FreightTextProBook-Regular"/>
                        </w:rPr>
                        <w:t>Create communication playbooks and content structures to improve consistency across teams and channels.</w:t>
                      </w:r>
                    </w:p>
                    <w:p w14:paraId="09556A45" w14:textId="52CFE12E" w:rsidR="0079613E" w:rsidRPr="008B6D5A" w:rsidRDefault="00E012A2" w:rsidP="0079613E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Head of Communications, Europe</w:t>
                      </w:r>
                      <w:r w:rsidR="0079613E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  <w:t xml:space="preserve"> 20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79613E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2024</w:t>
                      </w:r>
                    </w:p>
                    <w:p w14:paraId="4693AEB7" w14:textId="2E1EFDFB" w:rsidR="00E012A2" w:rsidRPr="00E012A2" w:rsidRDefault="00E012A2" w:rsidP="00E012A2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Securitas Group</w:t>
                      </w:r>
                      <w:r w:rsidR="0079613E" w:rsidRPr="0079613E">
                        <w:t xml:space="preserve"> | </w:t>
                      </w:r>
                      <w:r>
                        <w:t>Brussels, Belgium</w:t>
                      </w:r>
                      <w:r>
                        <w:br/>
                      </w:r>
                      <w:r w:rsidRPr="00E012A2">
                        <w:rPr>
                          <w:i w:val="0"/>
                          <w:iCs w:val="0"/>
                        </w:rPr>
                        <w:t>Global leader in security services with 350,000+ employees in 45 markets</w:t>
                      </w:r>
                    </w:p>
                    <w:p w14:paraId="3E3ED1BA" w14:textId="05A7D23F" w:rsidR="00847AF3" w:rsidRPr="00847AF3" w:rsidRDefault="00847AF3" w:rsidP="00847AF3">
                      <w:p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847AF3">
                        <w:rPr>
                          <w:rFonts w:ascii="FreightTextProBook-Regular" w:hAnsi="FreightTextProBook-Regular"/>
                        </w:rPr>
                        <w:t>Led narrative direction and executive communication across complex markets, aligning strategy, culture, and messaging at scale.</w:t>
                      </w:r>
                    </w:p>
                    <w:p w14:paraId="7D643ABF" w14:textId="1D937D68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Designed and executed an integrated European communications strategy across</w:t>
                      </w:r>
                      <w:r>
                        <w:rPr>
                          <w:rFonts w:ascii="FreightTextProBook-Regular" w:hAnsi="FreightTextProBook-Regular"/>
                        </w:rPr>
                        <w:br/>
                      </w:r>
                      <w:r w:rsidRPr="00E012A2">
                        <w:rPr>
                          <w:rFonts w:ascii="FreightTextProBook-Regular" w:hAnsi="FreightTextProBook-Regular"/>
                        </w:rPr>
                        <w:t>22 countries, aligning regional narratives with global brand positioning.</w:t>
                      </w:r>
                    </w:p>
                    <w:p w14:paraId="092EBD0F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Elevated executive visibility and trust, increasing earned media presence by 45% YoY and engagement with institutional stakeholders.</w:t>
                      </w:r>
                    </w:p>
                    <w:p w14:paraId="61178BBD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Led crisis response and internal communications during major restructuring, sustaining &gt;90% retention among key leadership roles.</w:t>
                      </w:r>
                    </w:p>
                    <w:p w14:paraId="14DF5D71" w14:textId="3850EB73" w:rsidR="0079613E" w:rsidRPr="00843E4B" w:rsidRDefault="00E012A2" w:rsidP="0079613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Built and mentored a network of 40+ country communicators, standardizing messaging and KPIs across all markets.</w:t>
                      </w:r>
                    </w:p>
                    <w:p w14:paraId="0F738535" w14:textId="11052175" w:rsidR="008B6D5A" w:rsidRPr="008B6D5A" w:rsidRDefault="00E012A2" w:rsidP="008B6D5A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Head of Communications, Brand and Digital - Global</w:t>
                      </w:r>
                      <w:r w:rsidR="008B6D5A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8B6D5A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15 </w:t>
                      </w:r>
                      <w:r w:rsidR="008B6D5A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>2020</w:t>
                      </w:r>
                    </w:p>
                    <w:p w14:paraId="5DC9F9B3" w14:textId="6A7BD0C9" w:rsidR="008B6D5A" w:rsidRPr="0079613E" w:rsidRDefault="00E012A2" w:rsidP="00E012A2">
                      <w:pPr>
                        <w:pStyle w:val="Heading3"/>
                        <w:ind w:left="0" w:firstLine="0"/>
                      </w:pPr>
                      <w:r>
                        <w:t>BICS (Telecommunications)</w:t>
                      </w:r>
                      <w:r w:rsidR="008B6D5A" w:rsidRPr="0079613E">
                        <w:t xml:space="preserve"> | </w:t>
                      </w:r>
                      <w:r>
                        <w:t>Brussels, Belgium</w:t>
                      </w:r>
                      <w:r>
                        <w:br/>
                      </w:r>
                      <w:r w:rsidRPr="00E012A2">
                        <w:t>International teleco</w:t>
                      </w:r>
                      <w:r>
                        <w:t>m</w:t>
                      </w:r>
                      <w:r w:rsidRPr="00E012A2">
                        <w:t>m</w:t>
                      </w:r>
                      <w:r>
                        <w:t>unications</w:t>
                      </w:r>
                      <w:r w:rsidRPr="00E012A2">
                        <w:t xml:space="preserve"> provider serving 100+ countries and major carriers</w:t>
                      </w:r>
                    </w:p>
                    <w:p w14:paraId="4AD00105" w14:textId="2D926894" w:rsidR="00847AF3" w:rsidRDefault="00847AF3" w:rsidP="00847AF3">
                      <w:p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847AF3">
                        <w:rPr>
                          <w:rFonts w:ascii="FreightTextProBook-Regular" w:hAnsi="FreightTextProBook-Regular"/>
                        </w:rPr>
                        <w:t>Built and guided communication strategy across global teams, shaping brand narrative and managing high-stakes positioning.</w:t>
                      </w:r>
                    </w:p>
                    <w:p w14:paraId="03A83A91" w14:textId="61DF33B8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Directed all aspects of global communications and brand strategy, repositioning BICS as a global digital leader.</w:t>
                      </w:r>
                    </w:p>
                    <w:p w14:paraId="67DB8D69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Managed media relations and executive profiling across continents, achieving 300% growth in digital reach and 250% website traffic increase.</w:t>
                      </w:r>
                    </w:p>
                    <w:p w14:paraId="6CCCF2F2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Oversaw global crisis communications, ensuring business continuity and reputational resilience.</w:t>
                      </w:r>
                    </w:p>
                    <w:p w14:paraId="1D5CDC5B" w14:textId="0F2CDFB8" w:rsidR="002021A0" w:rsidRPr="00847AF3" w:rsidRDefault="00E012A2" w:rsidP="006F5C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D22121">
                        <w:rPr>
                          <w:rFonts w:ascii="FreightTextProBook-Regular" w:hAnsi="FreightTextProBook-Regular"/>
                        </w:rPr>
                        <w:t>Streamlined content and agency operations, reducing costs by 30% while maintaining quality and consistency.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8C5F7D7" wp14:editId="3F042C57">
                <wp:simplePos x="0" y="0"/>
                <wp:positionH relativeFrom="page">
                  <wp:posOffset>2415540</wp:posOffset>
                </wp:positionH>
                <wp:positionV relativeFrom="page">
                  <wp:posOffset>1473200</wp:posOffset>
                </wp:positionV>
                <wp:extent cx="4909820" cy="154432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54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3AC97" w14:textId="77777777" w:rsidR="0079613E" w:rsidRPr="00E012A2" w:rsidRDefault="0079613E" w:rsidP="0079613E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Profile</w:t>
                            </w:r>
                          </w:p>
                          <w:p w14:paraId="13E0DBA6" w14:textId="249A3DAE" w:rsidR="002021A0" w:rsidRPr="00D97674" w:rsidRDefault="001E719A" w:rsidP="00F73EEB">
                            <w:pPr>
                              <w:spacing w:line="276" w:lineRule="auto"/>
                              <w:jc w:val="both"/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</w:pPr>
                            <w:r w:rsidRPr="001E719A"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  <w:t>Narrative and content leader shaping brand voice, editorial direction, and multi-channel storytelling across complex organizations. Builds messaging frameworks, executive narratives, and content systems that drive clarity, engagement, and trust. Led multi-market communications across 22 countries, delivered a 45% YoY lift in earned media impact, and scaled digital performance to 300% reach growth with +250% website traffic.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F7D7" id="Text Box 2" o:spid="_x0000_s1033" type="#_x0000_t202" style="position:absolute;margin-left:190.2pt;margin-top:116pt;width:386.6pt;height:121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" filled="f" stroked="f">
                <v:textbox>
                  <w:txbxContent>
                    <w:p w14:paraId="1D63AC97" w14:textId="77777777" w:rsidR="0079613E" w:rsidRPr="00E012A2" w:rsidRDefault="0079613E" w:rsidP="0079613E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Profile</w:t>
                      </w:r>
                    </w:p>
                    <w:p w14:paraId="13E0DBA6" w14:textId="249A3DAE" w:rsidR="002021A0" w:rsidRPr="00D97674" w:rsidRDefault="001E719A" w:rsidP="00F73EEB">
                      <w:pPr>
                        <w:spacing w:line="276" w:lineRule="auto"/>
                        <w:jc w:val="both"/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</w:pPr>
                      <w:r w:rsidRPr="001E719A"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  <w:t>Narrative and content leader shaping brand voice, editorial direction, and multi-channel storytelling across complex organizations. Builds messaging frameworks, executive narratives, and content systems that drive clarity, engagement, and trust. Led multi-market communications across 22 countries, delivered a 45% YoY lift in earned media impact, and scaled digital performance to 300% reach growth with +250% website traffic.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1" layoutInCell="1" allowOverlap="1" wp14:anchorId="3C848CBF" wp14:editId="441843D8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1" cy="1289304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1" cy="128930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5F81A" id="Rectangle 1" o:spid="_x0000_s1026" alt="&quot;&quot;" style="position:absolute;margin-left:-36pt;margin-top:0;width:612pt;height:101.5pt;z-index:-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" fillcolor="#003364 [2900]" stroked="f" strokeweight="1pt">
                <w10:wrap anchory="page"/>
                <w10:anchorlock/>
              </v:rect>
            </w:pict>
          </mc:Fallback>
        </mc:AlternateContent>
      </w:r>
    </w:p>
    <w:p w14:paraId="1DA5C1F2" w14:textId="3A29A94C" w:rsidR="002021A0" w:rsidRPr="00CE3F0D" w:rsidRDefault="008B6D5A" w:rsidP="002021A0">
      <w:pPr>
        <w:pStyle w:val="Title"/>
        <w:rPr>
          <w:rFonts w:ascii="FreightTextProBook-Regular" w:hAnsi="FreightTextProBook-Regular"/>
          <w:b/>
          <w:bCs/>
          <w:sz w:val="48"/>
          <w:szCs w:val="48"/>
        </w:rPr>
      </w:pPr>
      <w:r w:rsidRPr="00CE3F0D">
        <w:rPr>
          <w:rFonts w:ascii="FreightTextProBook-Regular" w:hAnsi="FreightTextProBook-Regular"/>
          <w:b/>
          <w:bCs/>
          <w:sz w:val="48"/>
          <w:szCs w:val="48"/>
        </w:rPr>
        <w:t>A</w:t>
      </w:r>
      <w:r w:rsidRPr="00CE3F0D">
        <w:rPr>
          <w:rFonts w:ascii="FreightTextProBook-Regular" w:hAnsi="FreightTextProBook-Regular"/>
          <w:b/>
          <w:bCs/>
          <w:sz w:val="40"/>
          <w:szCs w:val="40"/>
        </w:rPr>
        <w:t>LEXANDRU</w:t>
      </w:r>
      <w:r w:rsidRPr="00CE3F0D">
        <w:rPr>
          <w:rFonts w:ascii="FreightTextProBook-Regular" w:hAnsi="FreightTextProBook-Regular"/>
          <w:b/>
          <w:bCs/>
          <w:sz w:val="48"/>
          <w:szCs w:val="48"/>
        </w:rPr>
        <w:t xml:space="preserve"> F</w:t>
      </w:r>
      <w:r w:rsidRPr="00CE3F0D">
        <w:rPr>
          <w:rFonts w:ascii="FreightTextProBook-Regular" w:hAnsi="FreightTextProBook-Regular"/>
          <w:b/>
          <w:bCs/>
          <w:sz w:val="40"/>
          <w:szCs w:val="40"/>
        </w:rPr>
        <w:t>ILIP</w:t>
      </w:r>
    </w:p>
    <w:p w14:paraId="2723F4FC" w14:textId="0BE988A9" w:rsidR="00060DEE" w:rsidRPr="00CE3F0D" w:rsidRDefault="00A26115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A26115"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  <w:t>Content Director | Narrative Strategist | Editorial Leadership</w:t>
      </w:r>
      <w:r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  <w:br/>
      </w:r>
      <w:r w:rsidRPr="00A26115"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  <w:t>Brand Voice | Executive Storytelling</w:t>
      </w:r>
    </w:p>
    <w:p w14:paraId="4E822ECC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E10B86E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DA5BDF9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68DED0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437D7FF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2120AD7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18E290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CB17B9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1E1CD6E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2E04B74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F448E0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763DCD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D89775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468192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0094009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0F68867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3DE3AA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6D4AE7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08BBB4F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474F70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734976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7DC699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C5CF4C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65E7B1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0B2960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512575B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AB90AB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85D847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D00DD21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DA4FCD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46C8E4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B1457D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9C5D277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B7F22C8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886161F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6A513C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6D35286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CD9D34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D29D3F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FCF55B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E7D76B6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87A19C1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CA45A34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E2656F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871455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86484F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8C9F664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2EA52D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E70587B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7CE783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2E0F23C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50107F8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4569B0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56AB4AA" w14:textId="6DDF73B8" w:rsidR="00C277AF" w:rsidRPr="00CE3F0D" w:rsidRDefault="00C277AF" w:rsidP="00C277AF">
      <w:pPr>
        <w:jc w:val="center"/>
        <w:rPr>
          <w:rFonts w:ascii="FreightTextProBook-Regular" w:hAnsi="FreightTextProBook-Regular"/>
          <w:b/>
          <w:bCs/>
          <w:color w:val="FFFFFF" w:themeColor="background1"/>
          <w:sz w:val="48"/>
          <w:szCs w:val="48"/>
        </w:rPr>
      </w:pPr>
      <w:r w:rsidRPr="00CE3F0D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48000" behindDoc="1" locked="1" layoutInCell="1" allowOverlap="1" wp14:anchorId="549758C1" wp14:editId="65869E2C">
                <wp:simplePos x="0" y="0"/>
                <wp:positionH relativeFrom="column">
                  <wp:posOffset>-478155</wp:posOffset>
                </wp:positionH>
                <wp:positionV relativeFrom="page">
                  <wp:posOffset>-10160</wp:posOffset>
                </wp:positionV>
                <wp:extent cx="7846695" cy="1289050"/>
                <wp:effectExtent l="0" t="0" r="1905" b="6350"/>
                <wp:wrapNone/>
                <wp:docPr id="809893647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695" cy="128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6F6CD" id="Rectangle 1" o:spid="_x0000_s1026" alt="&quot;&quot;" style="position:absolute;margin-left:-37.65pt;margin-top:-.8pt;width:617.85pt;height:101.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" fillcolor="#003364 [2900]" stroked="f" strokeweight="1pt">
                <w10:wrap anchory="page"/>
                <w10:anchorlock/>
              </v:rect>
            </w:pict>
          </mc:Fallback>
        </mc:AlternateContent>
      </w:r>
      <w:r w:rsidRPr="00CE3F0D">
        <w:rPr>
          <w:rFonts w:ascii="FreightTextProBook-Regular" w:hAnsi="FreightTextProBook-Regular"/>
          <w:b/>
          <w:bCs/>
          <w:color w:val="FFFFFF" w:themeColor="background1"/>
          <w:sz w:val="48"/>
          <w:szCs w:val="48"/>
        </w:rPr>
        <w:t>A</w:t>
      </w:r>
      <w:r w:rsidRPr="00CE3F0D">
        <w:rPr>
          <w:rFonts w:ascii="FreightTextProBook-Regular" w:hAnsi="FreightTextProBook-Regular"/>
          <w:b/>
          <w:bCs/>
          <w:color w:val="FFFFFF" w:themeColor="background1"/>
          <w:sz w:val="40"/>
          <w:szCs w:val="40"/>
        </w:rPr>
        <w:t>LEXANDRU</w:t>
      </w:r>
      <w:r w:rsidRPr="00CE3F0D">
        <w:rPr>
          <w:rFonts w:ascii="FreightTextProBook-Regular" w:hAnsi="FreightTextProBook-Regular"/>
          <w:b/>
          <w:bCs/>
          <w:color w:val="FFFFFF" w:themeColor="background1"/>
          <w:sz w:val="48"/>
          <w:szCs w:val="48"/>
        </w:rPr>
        <w:t xml:space="preserve"> F</w:t>
      </w:r>
      <w:r w:rsidRPr="00CE3F0D">
        <w:rPr>
          <w:rFonts w:ascii="FreightTextProBook-Regular" w:hAnsi="FreightTextProBook-Regular"/>
          <w:b/>
          <w:bCs/>
          <w:color w:val="FFFFFF" w:themeColor="background1"/>
          <w:sz w:val="40"/>
          <w:szCs w:val="40"/>
        </w:rPr>
        <w:t>ILIP</w:t>
      </w:r>
    </w:p>
    <w:p w14:paraId="74406C56" w14:textId="77777777" w:rsidR="00A26115" w:rsidRPr="00CE3F0D" w:rsidRDefault="00A26115" w:rsidP="00A26115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A26115"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  <w:t>Content Director | Narrative Strategist | Editorial Leadership</w:t>
      </w:r>
      <w:r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  <w:br/>
      </w:r>
      <w:r w:rsidRPr="00A26115"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  <w:t>Brand Voice | Executive Storytelling</w:t>
      </w:r>
    </w:p>
    <w:p w14:paraId="19E3CB5C" w14:textId="1D12266E" w:rsidR="00C277AF" w:rsidRPr="00CE3F0D" w:rsidRDefault="00C277AF" w:rsidP="00C277AF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7575F14" w14:textId="5C59169C" w:rsidR="00C277AF" w:rsidRPr="00CE3F0D" w:rsidRDefault="00A26115" w:rsidP="00C277AF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C88F24" wp14:editId="0923EB19">
                <wp:simplePos x="0" y="0"/>
                <wp:positionH relativeFrom="column">
                  <wp:posOffset>1899920</wp:posOffset>
                </wp:positionH>
                <wp:positionV relativeFrom="paragraph">
                  <wp:posOffset>130013</wp:posOffset>
                </wp:positionV>
                <wp:extent cx="0" cy="8997315"/>
                <wp:effectExtent l="0" t="0" r="38100" b="32385"/>
                <wp:wrapNone/>
                <wp:docPr id="15449363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73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788E8" id="Straight Connector 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pt,10.25pt" to="149.6pt,7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" strokecolor="#bfbfbf [2412]">
                <v:stroke joinstyle="miter"/>
              </v:line>
            </w:pict>
          </mc:Fallback>
        </mc:AlternateContent>
      </w:r>
    </w:p>
    <w:p w14:paraId="43B07C59" w14:textId="6706468C" w:rsidR="00C277AF" w:rsidRPr="00CE3F0D" w:rsidRDefault="001E7906" w:rsidP="00C277AF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6CD6623" wp14:editId="5BD42D42">
                <wp:simplePos x="0" y="0"/>
                <wp:positionH relativeFrom="page">
                  <wp:posOffset>361315</wp:posOffset>
                </wp:positionH>
                <wp:positionV relativeFrom="page">
                  <wp:posOffset>7123430</wp:posOffset>
                </wp:positionV>
                <wp:extent cx="1810385" cy="3248025"/>
                <wp:effectExtent l="0" t="0" r="0" b="9525"/>
                <wp:wrapNone/>
                <wp:docPr id="1345716425" name="Text Box 1345716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24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46301" w14:textId="79157FE8" w:rsidR="001E7906" w:rsidRPr="00E012A2" w:rsidRDefault="001E7906" w:rsidP="001E7906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TOOLS</w:t>
                            </w:r>
                          </w:p>
                          <w:p w14:paraId="32AEABFF" w14:textId="06A86394" w:rsidR="00284A5C" w:rsidRDefault="00284A5C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Office 365</w:t>
                            </w:r>
                            <w:r w:rsidR="00063B1B">
                              <w:rPr>
                                <w:rFonts w:ascii="FreightTextProBook-Regular" w:hAnsi="FreightTextProBook-Regular"/>
                              </w:rPr>
                              <w:t xml:space="preserve"> Suite</w:t>
                            </w:r>
                          </w:p>
                          <w:p w14:paraId="5B5A5858" w14:textId="0C890A0D" w:rsidR="001E7906" w:rsidRDefault="00284A5C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Content Management (</w:t>
                            </w:r>
                            <w:r w:rsidR="00063B1B">
                              <w:rPr>
                                <w:rFonts w:ascii="FreightTextProBook-Regular" w:hAnsi="FreightTextProBook-Regular"/>
                              </w:rPr>
                              <w:t>WordPress</w:t>
                            </w:r>
                            <w:r>
                              <w:rPr>
                                <w:rFonts w:ascii="FreightTextProBook-Regular" w:hAnsi="FreightTextProBook-Regular"/>
                              </w:rPr>
                              <w:t>, Drupal, SharePoint</w:t>
                            </w:r>
                            <w:r w:rsidR="00063B1B">
                              <w:rPr>
                                <w:rFonts w:ascii="FreightTextProBook-Regular" w:hAnsi="FreightTextProBook-Regular"/>
                              </w:rPr>
                              <w:t>)</w:t>
                            </w:r>
                          </w:p>
                          <w:p w14:paraId="14DAABA7" w14:textId="0C52CF11" w:rsidR="00063B1B" w:rsidRDefault="00063B1B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SEO and Analytics</w:t>
                            </w:r>
                          </w:p>
                          <w:p w14:paraId="735468AD" w14:textId="7D8B6F58" w:rsidR="00063B1B" w:rsidRDefault="00063B1B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SEM and Digital Marketing</w:t>
                            </w:r>
                          </w:p>
                          <w:p w14:paraId="73724CA2" w14:textId="23B0AD2A" w:rsidR="00E46D63" w:rsidRDefault="00E46D63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Social Media</w:t>
                            </w:r>
                          </w:p>
                          <w:p w14:paraId="4F250B93" w14:textId="3D5BCF31" w:rsidR="00E46D63" w:rsidRDefault="00E46D63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Canva and Adobe Suite</w:t>
                            </w:r>
                          </w:p>
                          <w:p w14:paraId="27D6E6C1" w14:textId="26D4CB69" w:rsidR="00063B1B" w:rsidRDefault="00063B1B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AI Enthusiast</w:t>
                            </w:r>
                          </w:p>
                          <w:p w14:paraId="53B5BB43" w14:textId="46E02185" w:rsidR="00E46D63" w:rsidRDefault="00DB032D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Social Media</w:t>
                            </w:r>
                          </w:p>
                          <w:p w14:paraId="11054114" w14:textId="10D1AC05" w:rsidR="00DB032D" w:rsidRDefault="00DB032D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</w:rPr>
                              <w:t>Collaboration Tools</w:t>
                            </w:r>
                          </w:p>
                          <w:p w14:paraId="0BD0ACF3" w14:textId="77777777" w:rsidR="00E46D63" w:rsidRPr="00E67AE4" w:rsidRDefault="00E46D63" w:rsidP="001E7906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6623" id="Text Box 1345716425" o:spid="_x0000_s1034" type="#_x0000_t202" style="position:absolute;left:0;text-align:left;margin-left:28.45pt;margin-top:560.9pt;width:142.55pt;height:2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" filled="f" stroked="f">
                <v:textbox>
                  <w:txbxContent>
                    <w:p w14:paraId="37446301" w14:textId="79157FE8" w:rsidR="001E7906" w:rsidRPr="00E012A2" w:rsidRDefault="001E7906" w:rsidP="001E7906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TOOLS</w:t>
                      </w:r>
                    </w:p>
                    <w:p w14:paraId="32AEABFF" w14:textId="06A86394" w:rsidR="00284A5C" w:rsidRDefault="00284A5C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Office 365</w:t>
                      </w:r>
                      <w:r w:rsidR="00063B1B">
                        <w:rPr>
                          <w:rFonts w:ascii="FreightTextProBook-Regular" w:hAnsi="FreightTextProBook-Regular"/>
                        </w:rPr>
                        <w:t xml:space="preserve"> Suite</w:t>
                      </w:r>
                    </w:p>
                    <w:p w14:paraId="5B5A5858" w14:textId="0C890A0D" w:rsidR="001E7906" w:rsidRDefault="00284A5C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Content Management (</w:t>
                      </w:r>
                      <w:r w:rsidR="00063B1B">
                        <w:rPr>
                          <w:rFonts w:ascii="FreightTextProBook-Regular" w:hAnsi="FreightTextProBook-Regular"/>
                        </w:rPr>
                        <w:t>WordPress</w:t>
                      </w:r>
                      <w:r>
                        <w:rPr>
                          <w:rFonts w:ascii="FreightTextProBook-Regular" w:hAnsi="FreightTextProBook-Regular"/>
                        </w:rPr>
                        <w:t>, Drupal, SharePoint</w:t>
                      </w:r>
                      <w:r w:rsidR="00063B1B">
                        <w:rPr>
                          <w:rFonts w:ascii="FreightTextProBook-Regular" w:hAnsi="FreightTextProBook-Regular"/>
                        </w:rPr>
                        <w:t>)</w:t>
                      </w:r>
                    </w:p>
                    <w:p w14:paraId="14DAABA7" w14:textId="0C52CF11" w:rsidR="00063B1B" w:rsidRDefault="00063B1B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SEO and Analytics</w:t>
                      </w:r>
                    </w:p>
                    <w:p w14:paraId="735468AD" w14:textId="7D8B6F58" w:rsidR="00063B1B" w:rsidRDefault="00063B1B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SEM and Digital Marketing</w:t>
                      </w:r>
                    </w:p>
                    <w:p w14:paraId="73724CA2" w14:textId="23B0AD2A" w:rsidR="00E46D63" w:rsidRDefault="00E46D63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Social Media</w:t>
                      </w:r>
                    </w:p>
                    <w:p w14:paraId="4F250B93" w14:textId="3D5BCF31" w:rsidR="00E46D63" w:rsidRDefault="00E46D63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Canva and Adobe Suite</w:t>
                      </w:r>
                    </w:p>
                    <w:p w14:paraId="27D6E6C1" w14:textId="26D4CB69" w:rsidR="00063B1B" w:rsidRDefault="00063B1B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AI Enthusiast</w:t>
                      </w:r>
                    </w:p>
                    <w:p w14:paraId="53B5BB43" w14:textId="46E02185" w:rsidR="00E46D63" w:rsidRDefault="00DB032D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Social Media</w:t>
                      </w:r>
                    </w:p>
                    <w:p w14:paraId="11054114" w14:textId="10D1AC05" w:rsidR="00DB032D" w:rsidRDefault="00DB032D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>
                        <w:rPr>
                          <w:rFonts w:ascii="FreightTextProBook-Regular" w:hAnsi="FreightTextProBook-Regular"/>
                        </w:rPr>
                        <w:t>Collaboration Tools</w:t>
                      </w:r>
                    </w:p>
                    <w:p w14:paraId="0BD0ACF3" w14:textId="77777777" w:rsidR="00E46D63" w:rsidRPr="00E67AE4" w:rsidRDefault="00E46D63" w:rsidP="001E7906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CE3F0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4D867F" wp14:editId="49820477">
                <wp:simplePos x="0" y="0"/>
                <wp:positionH relativeFrom="column">
                  <wp:posOffset>-446272</wp:posOffset>
                </wp:positionH>
                <wp:positionV relativeFrom="paragraph">
                  <wp:posOffset>5560193</wp:posOffset>
                </wp:positionV>
                <wp:extent cx="2350008" cy="0"/>
                <wp:effectExtent l="0" t="0" r="0" b="0"/>
                <wp:wrapNone/>
                <wp:docPr id="1381547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000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77D0E" id="Straight Connector 1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5pt,437.8pt" to="149.9pt,4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" strokecolor="#bfbfbf [2412]">
                <v:stroke joinstyle="miter"/>
              </v:line>
            </w:pict>
          </mc:Fallback>
        </mc:AlternateContent>
      </w:r>
      <w:r w:rsidR="004350DC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ECB039" wp14:editId="54155D75">
                <wp:simplePos x="0" y="0"/>
                <wp:positionH relativeFrom="column">
                  <wp:posOffset>-411480</wp:posOffset>
                </wp:positionH>
                <wp:positionV relativeFrom="paragraph">
                  <wp:posOffset>2110578</wp:posOffset>
                </wp:positionV>
                <wp:extent cx="2350008" cy="0"/>
                <wp:effectExtent l="0" t="0" r="0" b="0"/>
                <wp:wrapNone/>
                <wp:docPr id="12772077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000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879AD" id="Straight Connector 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4pt,166.2pt" to="152.65pt,1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" strokecolor="#bfbfbf [2412]">
                <v:stroke joinstyle="miter"/>
              </v:line>
            </w:pict>
          </mc:Fallback>
        </mc:AlternateContent>
      </w:r>
      <w:r w:rsidR="004350DC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7BD041D6" wp14:editId="2AC3E819">
                <wp:simplePos x="0" y="0"/>
                <wp:positionH relativeFrom="page">
                  <wp:posOffset>339725</wp:posOffset>
                </wp:positionH>
                <wp:positionV relativeFrom="page">
                  <wp:posOffset>1402715</wp:posOffset>
                </wp:positionV>
                <wp:extent cx="2019300" cy="1998345"/>
                <wp:effectExtent l="0" t="0" r="0" b="1905"/>
                <wp:wrapNone/>
                <wp:docPr id="1784386440" name="Text Box 1784386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9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4543E" w14:textId="77777777" w:rsidR="004350DC" w:rsidRPr="00E012A2" w:rsidRDefault="004350DC" w:rsidP="004350DC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Education</w:t>
                            </w:r>
                          </w:p>
                          <w:p w14:paraId="1940B434" w14:textId="77777777" w:rsidR="004350DC" w:rsidRPr="0079613E" w:rsidRDefault="004350DC" w:rsidP="004350DC"/>
                          <w:p w14:paraId="624DF519" w14:textId="77777777" w:rsidR="004350DC" w:rsidRPr="008B6D5A" w:rsidRDefault="004350DC" w:rsidP="004350DC">
                            <w:pPr>
                              <w:pStyle w:val="Heading4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B6D5A">
                              <w:rPr>
                                <w:rFonts w:ascii="FreightTextProBook-Regular" w:hAnsi="FreightTextProBook-Regular"/>
                              </w:rPr>
                              <w:t>BACHELOR OF SCIENCE</w:t>
                            </w:r>
                          </w:p>
                          <w:p w14:paraId="7260222E" w14:textId="39662EC4" w:rsidR="005E54BF" w:rsidRPr="005E54BF" w:rsidRDefault="004350DC" w:rsidP="001E7906">
                            <w:pPr>
                              <w:pStyle w:val="Heading3"/>
                              <w:ind w:left="0" w:firstLine="0"/>
                            </w:pPr>
                            <w:r w:rsidRPr="008B6D5A">
                              <w:t>Communications &amp; Public Relation</w:t>
                            </w:r>
                            <w:r>
                              <w:t>s</w:t>
                            </w:r>
                            <w:r w:rsidR="005E54BF">
                              <w:br/>
                              <w:t>SNSPA</w:t>
                            </w:r>
                          </w:p>
                          <w:p w14:paraId="0C1028D2" w14:textId="0EAB37A1" w:rsidR="00144D68" w:rsidRPr="00144D68" w:rsidRDefault="00144D68" w:rsidP="00144D6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44D68">
                              <w:rPr>
                                <w:b/>
                                <w:bCs/>
                              </w:rPr>
                              <w:br/>
                            </w:r>
                            <w:r w:rsidR="006E5CE4" w:rsidRPr="00144D68"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caps/>
                              </w:rPr>
                              <w:t>DIGITAL TRANSFORMATION</w:t>
                            </w:r>
                            <w:r w:rsidRPr="00144D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D53888F" w14:textId="62FAB5C9" w:rsidR="00144D68" w:rsidRDefault="00144D68" w:rsidP="006E5CE4">
                            <w:pPr>
                              <w:pStyle w:val="Heading3"/>
                            </w:pPr>
                            <w:r w:rsidRPr="00144D68">
                              <w:t>Boston University</w:t>
                            </w:r>
                          </w:p>
                          <w:p w14:paraId="0A7F441B" w14:textId="77777777" w:rsidR="00741D8E" w:rsidRPr="00741D8E" w:rsidRDefault="00741D8E" w:rsidP="00741D8E"/>
                          <w:p w14:paraId="1CDE6B2F" w14:textId="5986A2C4" w:rsidR="00741D8E" w:rsidRPr="00741D8E" w:rsidRDefault="00741D8E" w:rsidP="00741D8E">
                            <w:pPr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741D8E">
                              <w:rPr>
                                <w:rFonts w:ascii="FreightTextProBook-Regular" w:hAnsi="FreightTextProBook-Regular"/>
                              </w:rPr>
                              <w:t>MARKETING FUNDAMENTALS</w:t>
                            </w:r>
                          </w:p>
                          <w:p w14:paraId="7B6FA7E4" w14:textId="1BC2A38C" w:rsidR="00741D8E" w:rsidRPr="00741D8E" w:rsidRDefault="00741D8E" w:rsidP="00741D8E">
                            <w:pPr>
                              <w:pStyle w:val="Heading3"/>
                            </w:pPr>
                            <w:r w:rsidRPr="00741D8E">
                              <w:t>The Wharton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41D6" id="Text Box 1784386440" o:spid="_x0000_s1035" type="#_x0000_t202" style="position:absolute;left:0;text-align:left;margin-left:26.75pt;margin-top:110.45pt;width:159pt;height:157.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" filled="f" stroked="f">
                <v:textbox>
                  <w:txbxContent>
                    <w:p w14:paraId="76A4543E" w14:textId="77777777" w:rsidR="004350DC" w:rsidRPr="00E012A2" w:rsidRDefault="004350DC" w:rsidP="004350DC">
                      <w:pPr>
                        <w:pStyle w:val="Heading1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Education</w:t>
                      </w:r>
                    </w:p>
                    <w:p w14:paraId="1940B434" w14:textId="77777777" w:rsidR="004350DC" w:rsidRPr="0079613E" w:rsidRDefault="004350DC" w:rsidP="004350DC"/>
                    <w:p w14:paraId="624DF519" w14:textId="77777777" w:rsidR="004350DC" w:rsidRPr="008B6D5A" w:rsidRDefault="004350DC" w:rsidP="004350DC">
                      <w:pPr>
                        <w:pStyle w:val="Heading4"/>
                        <w:rPr>
                          <w:rFonts w:ascii="FreightTextProBook-Regular" w:hAnsi="FreightTextProBook-Regular"/>
                        </w:rPr>
                      </w:pPr>
                      <w:r w:rsidRPr="008B6D5A">
                        <w:rPr>
                          <w:rFonts w:ascii="FreightTextProBook-Regular" w:hAnsi="FreightTextProBook-Regular"/>
                        </w:rPr>
                        <w:t>BACHELOR OF SCIENCE</w:t>
                      </w:r>
                    </w:p>
                    <w:p w14:paraId="7260222E" w14:textId="39662EC4" w:rsidR="005E54BF" w:rsidRPr="005E54BF" w:rsidRDefault="004350DC" w:rsidP="001E7906">
                      <w:pPr>
                        <w:pStyle w:val="Heading3"/>
                        <w:ind w:left="0" w:firstLine="0"/>
                      </w:pPr>
                      <w:r w:rsidRPr="008B6D5A">
                        <w:t>Communications &amp; Public Relation</w:t>
                      </w:r>
                      <w:r>
                        <w:t>s</w:t>
                      </w:r>
                      <w:r w:rsidR="005E54BF">
                        <w:br/>
                        <w:t>SNSPA</w:t>
                      </w:r>
                    </w:p>
                    <w:p w14:paraId="0C1028D2" w14:textId="0EAB37A1" w:rsidR="00144D68" w:rsidRPr="00144D68" w:rsidRDefault="00144D68" w:rsidP="00144D68">
                      <w:pPr>
                        <w:rPr>
                          <w:b/>
                          <w:bCs/>
                        </w:rPr>
                      </w:pPr>
                      <w:r w:rsidRPr="00144D68">
                        <w:rPr>
                          <w:b/>
                          <w:bCs/>
                        </w:rPr>
                        <w:br/>
                      </w:r>
                      <w:r w:rsidR="006E5CE4" w:rsidRPr="00144D68">
                        <w:rPr>
                          <w:rFonts w:ascii="FreightTextProBook-Regular" w:eastAsiaTheme="majorEastAsia" w:hAnsi="FreightTextProBook-Regular" w:cstheme="majorBidi"/>
                          <w:iCs/>
                          <w:caps/>
                        </w:rPr>
                        <w:t>DIGITAL TRANSFORMATION</w:t>
                      </w:r>
                      <w:r w:rsidRPr="00144D68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D53888F" w14:textId="62FAB5C9" w:rsidR="00144D68" w:rsidRDefault="00144D68" w:rsidP="006E5CE4">
                      <w:pPr>
                        <w:pStyle w:val="Heading3"/>
                      </w:pPr>
                      <w:r w:rsidRPr="00144D68">
                        <w:t>Boston University</w:t>
                      </w:r>
                    </w:p>
                    <w:p w14:paraId="0A7F441B" w14:textId="77777777" w:rsidR="00741D8E" w:rsidRPr="00741D8E" w:rsidRDefault="00741D8E" w:rsidP="00741D8E"/>
                    <w:p w14:paraId="1CDE6B2F" w14:textId="5986A2C4" w:rsidR="00741D8E" w:rsidRPr="00741D8E" w:rsidRDefault="00741D8E" w:rsidP="00741D8E">
                      <w:pPr>
                        <w:rPr>
                          <w:rFonts w:ascii="FreightTextProBook-Regular" w:hAnsi="FreightTextProBook-Regular"/>
                        </w:rPr>
                      </w:pPr>
                      <w:r w:rsidRPr="00741D8E">
                        <w:rPr>
                          <w:rFonts w:ascii="FreightTextProBook-Regular" w:hAnsi="FreightTextProBook-Regular"/>
                        </w:rPr>
                        <w:t>MARKETING FUNDAMENTALS</w:t>
                      </w:r>
                    </w:p>
                    <w:p w14:paraId="7B6FA7E4" w14:textId="1BC2A38C" w:rsidR="00741D8E" w:rsidRPr="00741D8E" w:rsidRDefault="00741D8E" w:rsidP="00741D8E">
                      <w:pPr>
                        <w:pStyle w:val="Heading3"/>
                      </w:pPr>
                      <w:r w:rsidRPr="00741D8E">
                        <w:t>The Wharton School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64DDB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 wp14:anchorId="087D1922" wp14:editId="5394FAC6">
                <wp:simplePos x="0" y="0"/>
                <wp:positionH relativeFrom="page">
                  <wp:posOffset>2402840</wp:posOffset>
                </wp:positionH>
                <wp:positionV relativeFrom="page">
                  <wp:posOffset>1370965</wp:posOffset>
                </wp:positionV>
                <wp:extent cx="4909820" cy="6188075"/>
                <wp:effectExtent l="0" t="0" r="5080" b="3175"/>
                <wp:wrapNone/>
                <wp:docPr id="942129865" name="Text Box 942129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6188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041DA" w14:textId="36CDD224" w:rsidR="00164DDB" w:rsidRPr="004350DC" w:rsidRDefault="00164DDB" w:rsidP="00164DDB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 w:rsidRPr="004350DC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EARLIER</w:t>
                            </w:r>
                            <w:r w:rsidRPr="004350DC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 xml:space="preserve"> </w:t>
                            </w:r>
                            <w:r w:rsidRPr="004350DC"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ROLES</w:t>
                            </w:r>
                          </w:p>
                          <w:p w14:paraId="1A5D8349" w14:textId="6E2F5E46" w:rsidR="00395681" w:rsidRDefault="00395681" w:rsidP="00395681">
                            <w:pPr>
                              <w:pStyle w:val="Heading2"/>
                              <w:jc w:val="both"/>
                              <w:rPr>
                                <w:rFonts w:ascii="FreightTextProBook-Regular" w:hAnsi="FreightTextProBook-Regular"/>
                                <w:b w:val="0"/>
                                <w:bCs w:val="0"/>
                              </w:rPr>
                            </w:pPr>
                            <w:r w:rsidRPr="00395681">
                              <w:rPr>
                                <w:rFonts w:ascii="FreightTextProBook-Regular" w:hAnsi="FreightTextProBook-Regular"/>
                                <w:b w:val="0"/>
                                <w:bCs w:val="0"/>
                              </w:rPr>
                              <w:t>Senior communications leadership roles across Europe and the United States, spanning corporate communications, stakeholder engagement, brand positioning, and transformation communications in multinational environments.</w:t>
                            </w:r>
                          </w:p>
                          <w:p w14:paraId="6FA83ED5" w14:textId="77777777" w:rsidR="00395681" w:rsidRDefault="00395681" w:rsidP="00164DDB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</w:p>
                          <w:p w14:paraId="4ACB0E8D" w14:textId="648C265A" w:rsidR="00164DDB" w:rsidRPr="008B6D5A" w:rsidRDefault="00660A08" w:rsidP="00164DDB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Senior Consultant Communications &amp; Marketing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,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EMEA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  <w:t xml:space="preserve"> 20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14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15</w:t>
                            </w:r>
                          </w:p>
                          <w:p w14:paraId="6AFA2690" w14:textId="73504ED2" w:rsidR="00164DDB" w:rsidRPr="00E012A2" w:rsidRDefault="00660A08" w:rsidP="00164DDB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Porter Novelli PR</w:t>
                            </w:r>
                            <w:r w:rsidR="00164DDB" w:rsidRPr="0079613E">
                              <w:t xml:space="preserve"> | </w:t>
                            </w:r>
                            <w:r w:rsidR="00164DDB">
                              <w:t>Brussels, Belgium</w:t>
                            </w:r>
                            <w:r w:rsidR="00164DDB">
                              <w:br/>
                            </w:r>
                            <w:r w:rsidR="00901BC8"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6236D32B" w14:textId="50D6B261" w:rsidR="00164DDB" w:rsidRPr="00E012A2" w:rsidRDefault="00496CA5" w:rsidP="00164DDB">
                            <w:pPr>
                              <w:rPr>
                                <w:sz w:val="8"/>
                                <w:szCs w:val="12"/>
                              </w:rPr>
                            </w:pPr>
                            <w:r w:rsidRPr="00496CA5">
                              <w:rPr>
                                <w:rFonts w:ascii="FreightTextProBook-Regular" w:hAnsi="FreightTextProBook-Regular"/>
                              </w:rPr>
                              <w:t>Advised clients on narrative clarity, media architecture, and the translation of complexity into actionable communication.</w:t>
                            </w:r>
                          </w:p>
                          <w:p w14:paraId="6C4FF681" w14:textId="615B86A8" w:rsidR="00164DDB" w:rsidRPr="008B6D5A" w:rsidRDefault="00496CA5" w:rsidP="00164DDB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 w:rsidRPr="00496CA5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Senior Consultant Global Communications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</w:t>
                            </w:r>
                            <w:r w:rsidR="00E424F8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0 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 w:rsidR="00E424F8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14</w:t>
                            </w:r>
                          </w:p>
                          <w:p w14:paraId="5D7F5F9E" w14:textId="231D01FA" w:rsidR="00164DDB" w:rsidRPr="00E012A2" w:rsidRDefault="00E424F8" w:rsidP="00A859D1">
                            <w:pPr>
                              <w:pStyle w:val="Heading3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424F8">
                              <w:t>Tech and Fortune 500 organizations</w:t>
                            </w:r>
                            <w:r w:rsidR="00164DDB" w:rsidRPr="0079613E">
                              <w:t xml:space="preserve"> | </w:t>
                            </w:r>
                            <w:r w:rsidR="00164DDB">
                              <w:t>Brussels, Belgium</w:t>
                            </w:r>
                            <w:r w:rsidR="00164DDB">
                              <w:br/>
                            </w:r>
                            <w:r w:rsidR="00A859D1" w:rsidRPr="00A859D1">
                              <w:rPr>
                                <w:rFonts w:ascii="FreightTextProBook-Regular" w:hAnsi="FreightTextProBook-Regular"/>
                                <w:i w:val="0"/>
                                <w:iCs w:val="0"/>
                              </w:rPr>
                              <w:t>Developed strategic storytelling frameworks for global organizations, integrating insight, messaging, and audience understanding.</w:t>
                            </w:r>
                          </w:p>
                          <w:p w14:paraId="419DEB4D" w14:textId="399092B6" w:rsidR="00A859D1" w:rsidRPr="008B6D5A" w:rsidRDefault="00D8507B" w:rsidP="00A859D1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 w:rsidRPr="00D8507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Client Service Director / PR Director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08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201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</w:p>
                          <w:p w14:paraId="6258CF19" w14:textId="2062DC71" w:rsidR="00A859D1" w:rsidRDefault="00D8507B" w:rsidP="00A859D1">
                            <w:pPr>
                              <w:pStyle w:val="Heading3"/>
                              <w:ind w:left="0" w:firstLine="0"/>
                              <w:rPr>
                                <w:rFonts w:ascii="FreightTextProBook-Regular" w:hAnsi="FreightTextProBook-Regular"/>
                                <w:i w:val="0"/>
                                <w:iCs w:val="0"/>
                              </w:rPr>
                            </w:pPr>
                            <w:r>
                              <w:t>V+O Communications</w:t>
                            </w:r>
                            <w:r w:rsidR="00A859D1" w:rsidRPr="0079613E">
                              <w:t xml:space="preserve"> | </w:t>
                            </w:r>
                            <w:r w:rsidR="00A859D1">
                              <w:t>Brussels, Belgium</w:t>
                            </w:r>
                            <w:r>
                              <w:br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337BEC39" w14:textId="417339FA" w:rsidR="00A859D1" w:rsidRPr="008B6D5A" w:rsidRDefault="00565511" w:rsidP="00A859D1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Public Relations Consultant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6049B4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07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08</w:t>
                            </w:r>
                          </w:p>
                          <w:p w14:paraId="181D8A88" w14:textId="77777777" w:rsidR="0066723C" w:rsidRDefault="006049B4" w:rsidP="0066723C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MSLGroup/THE PRACTICE</w:t>
                            </w:r>
                            <w:r w:rsidR="00A859D1" w:rsidRPr="0079613E">
                              <w:t xml:space="preserve"> | </w:t>
                            </w:r>
                            <w:r>
                              <w:t>Bucharest</w:t>
                            </w:r>
                            <w:r w:rsidR="00A859D1">
                              <w:t xml:space="preserve">, </w:t>
                            </w:r>
                            <w:r>
                              <w:t>Romania</w:t>
                            </w:r>
                            <w:r w:rsidR="0066723C">
                              <w:br/>
                            </w:r>
                            <w:r w:rsidR="0066723C"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40585454" w14:textId="4BA956BE" w:rsidR="0066723C" w:rsidRPr="008B6D5A" w:rsidRDefault="0066723C" w:rsidP="0066723C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Public Relations Consultant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797AD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5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200</w:t>
                            </w:r>
                            <w:r w:rsidR="00797AD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7</w:t>
                            </w:r>
                          </w:p>
                          <w:p w14:paraId="6733FDB3" w14:textId="6190C5B1" w:rsidR="0066723C" w:rsidRDefault="0066723C" w:rsidP="0066723C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OGILVY Public Relations</w:t>
                            </w:r>
                            <w:r w:rsidRPr="0079613E">
                              <w:t xml:space="preserve"> | </w:t>
                            </w:r>
                            <w:r>
                              <w:t>Bucharest, Romania</w:t>
                            </w:r>
                            <w:r>
                              <w:br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5098AB38" w14:textId="0DBA4C65" w:rsidR="0066723C" w:rsidRPr="008B6D5A" w:rsidRDefault="0066723C" w:rsidP="0066723C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Public Relations </w:t>
                            </w:r>
                            <w:r w:rsidR="00797AD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Executive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07 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2008</w:t>
                            </w:r>
                          </w:p>
                          <w:p w14:paraId="6876E15B" w14:textId="77777777" w:rsidR="00797AD0" w:rsidRDefault="00797AD0" w:rsidP="0066723C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Fleishman-Hillard Public Relations</w:t>
                            </w:r>
                            <w:r w:rsidR="0066723C" w:rsidRPr="0079613E">
                              <w:t xml:space="preserve"> | </w:t>
                            </w:r>
                            <w:r w:rsidR="0066723C">
                              <w:t>Bucharest, Romania</w:t>
                            </w:r>
                            <w:r w:rsidR="0066723C">
                              <w:br/>
                            </w:r>
                            <w:r w:rsidR="0066723C"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33B03F85" w14:textId="75F25631" w:rsidR="00797AD0" w:rsidRPr="008B6D5A" w:rsidRDefault="00797AD0" w:rsidP="00797AD0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Tech Journalist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0574A6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4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200</w:t>
                            </w:r>
                            <w:r w:rsidR="000574A6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5</w:t>
                            </w:r>
                          </w:p>
                          <w:p w14:paraId="00D7140F" w14:textId="659E2AA8" w:rsidR="00164DDB" w:rsidRDefault="00797AD0" w:rsidP="00C508D1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CAPITAL Magazine</w:t>
                            </w:r>
                            <w:r w:rsidR="00DF4791">
                              <w:t>/Ringier</w:t>
                            </w:r>
                            <w:r w:rsidRPr="0079613E">
                              <w:t xml:space="preserve"> | </w:t>
                            </w:r>
                            <w:r>
                              <w:t>Bucharest, Romania</w:t>
                            </w:r>
                            <w:r>
                              <w:br/>
                            </w:r>
                            <w:r w:rsidR="00DF4791">
                              <w:rPr>
                                <w:i w:val="0"/>
                                <w:iCs w:val="0"/>
                              </w:rPr>
                              <w:t>The Leading Business Weekly Magazine at that time</w:t>
                            </w:r>
                          </w:p>
                          <w:p w14:paraId="20C26458" w14:textId="77777777" w:rsidR="00C508D1" w:rsidRDefault="00C508D1" w:rsidP="00C508D1"/>
                          <w:p w14:paraId="6A6C632D" w14:textId="77777777" w:rsidR="00C508D1" w:rsidRDefault="00C508D1" w:rsidP="00C508D1"/>
                          <w:p w14:paraId="510BCFE2" w14:textId="46D8D552" w:rsidR="00C508D1" w:rsidRPr="00C508D1" w:rsidRDefault="00C508D1" w:rsidP="00C508D1">
                            <w:pPr>
                              <w:pStyle w:val="Heading2"/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References available upon request.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1922" id="Text Box 942129865" o:spid="_x0000_s1036" type="#_x0000_t202" style="position:absolute;left:0;text-align:left;margin-left:189.2pt;margin-top:107.95pt;width:386.6pt;height:487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" filled="f" stroked="f">
                <v:textbox inset=",,0">
                  <w:txbxContent>
                    <w:p w14:paraId="1F6041DA" w14:textId="36CDD224" w:rsidR="00164DDB" w:rsidRPr="004350DC" w:rsidRDefault="00164DDB" w:rsidP="00164DDB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 w:rsidRPr="004350DC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EARLIER</w:t>
                      </w:r>
                      <w:r w:rsidRPr="004350DC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 xml:space="preserve"> </w:t>
                      </w:r>
                      <w:r w:rsidRPr="004350DC"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ROLES</w:t>
                      </w:r>
                    </w:p>
                    <w:p w14:paraId="1A5D8349" w14:textId="6E2F5E46" w:rsidR="00395681" w:rsidRDefault="00395681" w:rsidP="00395681">
                      <w:pPr>
                        <w:pStyle w:val="Heading2"/>
                        <w:jc w:val="both"/>
                        <w:rPr>
                          <w:rFonts w:ascii="FreightTextProBook-Regular" w:hAnsi="FreightTextProBook-Regular"/>
                          <w:b w:val="0"/>
                          <w:bCs w:val="0"/>
                        </w:rPr>
                      </w:pPr>
                      <w:r w:rsidRPr="00395681">
                        <w:rPr>
                          <w:rFonts w:ascii="FreightTextProBook-Regular" w:hAnsi="FreightTextProBook-Regular"/>
                          <w:b w:val="0"/>
                          <w:bCs w:val="0"/>
                        </w:rPr>
                        <w:t>Senior communications leadership roles across Europe and the United States, spanning corporate communications, stakeholder engagement, brand positioning, and transformation communications in multinational environments.</w:t>
                      </w:r>
                    </w:p>
                    <w:p w14:paraId="6FA83ED5" w14:textId="77777777" w:rsidR="00395681" w:rsidRDefault="00395681" w:rsidP="00164DDB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</w:p>
                    <w:p w14:paraId="4ACB0E8D" w14:textId="648C265A" w:rsidR="00164DDB" w:rsidRPr="008B6D5A" w:rsidRDefault="00660A08" w:rsidP="00164DDB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Senior Consultant Communications &amp; Marketing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,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EMEA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  <w:t xml:space="preserve"> 20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14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15</w:t>
                      </w:r>
                    </w:p>
                    <w:p w14:paraId="6AFA2690" w14:textId="73504ED2" w:rsidR="00164DDB" w:rsidRPr="00E012A2" w:rsidRDefault="00660A08" w:rsidP="00164DDB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Porter Novelli PR</w:t>
                      </w:r>
                      <w:r w:rsidR="00164DDB" w:rsidRPr="0079613E">
                        <w:t xml:space="preserve"> | </w:t>
                      </w:r>
                      <w:r w:rsidR="00164DDB">
                        <w:t>Brussels, Belgium</w:t>
                      </w:r>
                      <w:r w:rsidR="00164DDB">
                        <w:br/>
                      </w:r>
                      <w:r w:rsidR="00901BC8"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6236D32B" w14:textId="50D6B261" w:rsidR="00164DDB" w:rsidRPr="00E012A2" w:rsidRDefault="00496CA5" w:rsidP="00164DDB">
                      <w:pPr>
                        <w:rPr>
                          <w:sz w:val="8"/>
                          <w:szCs w:val="12"/>
                        </w:rPr>
                      </w:pPr>
                      <w:r w:rsidRPr="00496CA5">
                        <w:rPr>
                          <w:rFonts w:ascii="FreightTextProBook-Regular" w:hAnsi="FreightTextProBook-Regular"/>
                        </w:rPr>
                        <w:t>Advised clients on narrative clarity, media architecture, and the translation of complexity into actionable communication.</w:t>
                      </w:r>
                    </w:p>
                    <w:p w14:paraId="6C4FF681" w14:textId="615B86A8" w:rsidR="00164DDB" w:rsidRPr="008B6D5A" w:rsidRDefault="00496CA5" w:rsidP="00164DDB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 w:rsidRPr="00496CA5">
                        <w:rPr>
                          <w:rFonts w:ascii="Futura Book" w:hAnsi="Futura Book"/>
                          <w:b w:val="0"/>
                          <w:bCs w:val="0"/>
                        </w:rPr>
                        <w:t>Senior Consultant Global Communications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1</w:t>
                      </w:r>
                      <w:r w:rsidR="00E424F8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0 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 w:rsidR="00E424F8">
                        <w:rPr>
                          <w:rFonts w:ascii="Futura Book" w:hAnsi="Futura Book"/>
                          <w:b w:val="0"/>
                          <w:bCs w:val="0"/>
                        </w:rPr>
                        <w:t>14</w:t>
                      </w:r>
                    </w:p>
                    <w:p w14:paraId="5D7F5F9E" w14:textId="231D01FA" w:rsidR="00164DDB" w:rsidRPr="00E012A2" w:rsidRDefault="00E424F8" w:rsidP="00A859D1">
                      <w:pPr>
                        <w:pStyle w:val="Heading3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E424F8">
                        <w:t>Tech and Fortune 500 organizations</w:t>
                      </w:r>
                      <w:r w:rsidR="00164DDB" w:rsidRPr="0079613E">
                        <w:t xml:space="preserve"> | </w:t>
                      </w:r>
                      <w:r w:rsidR="00164DDB">
                        <w:t>Brussels, Belgium</w:t>
                      </w:r>
                      <w:r w:rsidR="00164DDB">
                        <w:br/>
                      </w:r>
                      <w:r w:rsidR="00A859D1" w:rsidRPr="00A859D1">
                        <w:rPr>
                          <w:rFonts w:ascii="FreightTextProBook-Regular" w:hAnsi="FreightTextProBook-Regular"/>
                          <w:i w:val="0"/>
                          <w:iCs w:val="0"/>
                        </w:rPr>
                        <w:t>Developed strategic storytelling frameworks for global organizations, integrating insight, messaging, and audience understanding.</w:t>
                      </w:r>
                    </w:p>
                    <w:p w14:paraId="419DEB4D" w14:textId="399092B6" w:rsidR="00A859D1" w:rsidRPr="008B6D5A" w:rsidRDefault="00D8507B" w:rsidP="00A859D1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 w:rsidRPr="00D8507B">
                        <w:rPr>
                          <w:rFonts w:ascii="Futura Book" w:hAnsi="Futura Book"/>
                          <w:b w:val="0"/>
                          <w:bCs w:val="0"/>
                        </w:rPr>
                        <w:t>Client Service Director / PR Director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08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201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</w:p>
                    <w:p w14:paraId="6258CF19" w14:textId="2062DC71" w:rsidR="00A859D1" w:rsidRDefault="00D8507B" w:rsidP="00A859D1">
                      <w:pPr>
                        <w:pStyle w:val="Heading3"/>
                        <w:ind w:left="0" w:firstLine="0"/>
                        <w:rPr>
                          <w:rFonts w:ascii="FreightTextProBook-Regular" w:hAnsi="FreightTextProBook-Regular"/>
                          <w:i w:val="0"/>
                          <w:iCs w:val="0"/>
                        </w:rPr>
                      </w:pPr>
                      <w:r>
                        <w:t>V+O Communications</w:t>
                      </w:r>
                      <w:r w:rsidR="00A859D1" w:rsidRPr="0079613E">
                        <w:t xml:space="preserve"> | </w:t>
                      </w:r>
                      <w:r w:rsidR="00A859D1">
                        <w:t>Brussels, Belgium</w:t>
                      </w:r>
                      <w:r>
                        <w:br/>
                      </w:r>
                      <w:r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337BEC39" w14:textId="417339FA" w:rsidR="00A859D1" w:rsidRPr="008B6D5A" w:rsidRDefault="00565511" w:rsidP="00A859D1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Public Relations Consultant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6049B4">
                        <w:rPr>
                          <w:rFonts w:ascii="Futura Book" w:hAnsi="Futura Book"/>
                          <w:b w:val="0"/>
                          <w:bCs w:val="0"/>
                        </w:rPr>
                        <w:t>07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>08</w:t>
                      </w:r>
                    </w:p>
                    <w:p w14:paraId="181D8A88" w14:textId="77777777" w:rsidR="0066723C" w:rsidRDefault="006049B4" w:rsidP="0066723C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MSLGroup/THE PRACTICE</w:t>
                      </w:r>
                      <w:r w:rsidR="00A859D1" w:rsidRPr="0079613E">
                        <w:t xml:space="preserve"> | </w:t>
                      </w:r>
                      <w:r>
                        <w:t>Bucharest</w:t>
                      </w:r>
                      <w:r w:rsidR="00A859D1">
                        <w:t xml:space="preserve">, </w:t>
                      </w:r>
                      <w:r>
                        <w:t>Romania</w:t>
                      </w:r>
                      <w:r w:rsidR="0066723C">
                        <w:br/>
                      </w:r>
                      <w:r w:rsidR="0066723C"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40585454" w14:textId="4BA956BE" w:rsidR="0066723C" w:rsidRPr="008B6D5A" w:rsidRDefault="0066723C" w:rsidP="0066723C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Public Relations Consultant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797AD0">
                        <w:rPr>
                          <w:rFonts w:ascii="Futura Book" w:hAnsi="Futura Book"/>
                          <w:b w:val="0"/>
                          <w:bCs w:val="0"/>
                        </w:rPr>
                        <w:t>5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200</w:t>
                      </w:r>
                      <w:r w:rsidR="00797AD0">
                        <w:rPr>
                          <w:rFonts w:ascii="Futura Book" w:hAnsi="Futura Book"/>
                          <w:b w:val="0"/>
                          <w:bCs w:val="0"/>
                        </w:rPr>
                        <w:t>7</w:t>
                      </w:r>
                    </w:p>
                    <w:p w14:paraId="6733FDB3" w14:textId="6190C5B1" w:rsidR="0066723C" w:rsidRDefault="0066723C" w:rsidP="0066723C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OGILVY Public Relations</w:t>
                      </w:r>
                      <w:r w:rsidRPr="0079613E">
                        <w:t xml:space="preserve"> | </w:t>
                      </w:r>
                      <w:r>
                        <w:t>Bucharest, Romania</w:t>
                      </w:r>
                      <w:r>
                        <w:br/>
                      </w:r>
                      <w:r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5098AB38" w14:textId="0DBA4C65" w:rsidR="0066723C" w:rsidRPr="008B6D5A" w:rsidRDefault="0066723C" w:rsidP="0066723C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Public Relations </w:t>
                      </w:r>
                      <w:r w:rsidR="00797AD0">
                        <w:rPr>
                          <w:rFonts w:ascii="Futura Book" w:hAnsi="Futura Book"/>
                          <w:b w:val="0"/>
                          <w:bCs w:val="0"/>
                        </w:rPr>
                        <w:t>Executive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07 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2008</w:t>
                      </w:r>
                    </w:p>
                    <w:p w14:paraId="6876E15B" w14:textId="77777777" w:rsidR="00797AD0" w:rsidRDefault="00797AD0" w:rsidP="0066723C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Fleishman-Hillard Public Relations</w:t>
                      </w:r>
                      <w:r w:rsidR="0066723C" w:rsidRPr="0079613E">
                        <w:t xml:space="preserve"> | </w:t>
                      </w:r>
                      <w:r w:rsidR="0066723C">
                        <w:t>Bucharest, Romania</w:t>
                      </w:r>
                      <w:r w:rsidR="0066723C">
                        <w:br/>
                      </w:r>
                      <w:r w:rsidR="0066723C"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33B03F85" w14:textId="75F25631" w:rsidR="00797AD0" w:rsidRPr="008B6D5A" w:rsidRDefault="00797AD0" w:rsidP="00797AD0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Tech Journalist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0574A6">
                        <w:rPr>
                          <w:rFonts w:ascii="Futura Book" w:hAnsi="Futura Book"/>
                          <w:b w:val="0"/>
                          <w:bCs w:val="0"/>
                        </w:rPr>
                        <w:t>4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200</w:t>
                      </w:r>
                      <w:r w:rsidR="000574A6">
                        <w:rPr>
                          <w:rFonts w:ascii="Futura Book" w:hAnsi="Futura Book"/>
                          <w:b w:val="0"/>
                          <w:bCs w:val="0"/>
                        </w:rPr>
                        <w:t>5</w:t>
                      </w:r>
                    </w:p>
                    <w:p w14:paraId="00D7140F" w14:textId="659E2AA8" w:rsidR="00164DDB" w:rsidRDefault="00797AD0" w:rsidP="00C508D1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CAPITAL Magazine</w:t>
                      </w:r>
                      <w:r w:rsidR="00DF4791">
                        <w:t>/Ringier</w:t>
                      </w:r>
                      <w:r w:rsidRPr="0079613E">
                        <w:t xml:space="preserve"> | </w:t>
                      </w:r>
                      <w:r>
                        <w:t>Bucharest, Romania</w:t>
                      </w:r>
                      <w:r>
                        <w:br/>
                      </w:r>
                      <w:r w:rsidR="00DF4791">
                        <w:rPr>
                          <w:i w:val="0"/>
                          <w:iCs w:val="0"/>
                        </w:rPr>
                        <w:t>The Leading Business Weekly Magazine at that time</w:t>
                      </w:r>
                    </w:p>
                    <w:p w14:paraId="20C26458" w14:textId="77777777" w:rsidR="00C508D1" w:rsidRDefault="00C508D1" w:rsidP="00C508D1"/>
                    <w:p w14:paraId="6A6C632D" w14:textId="77777777" w:rsidR="00C508D1" w:rsidRDefault="00C508D1" w:rsidP="00C508D1"/>
                    <w:p w14:paraId="510BCFE2" w14:textId="46D8D552" w:rsidR="00C508D1" w:rsidRPr="00C508D1" w:rsidRDefault="00C508D1" w:rsidP="00C508D1">
                      <w:pPr>
                        <w:pStyle w:val="Heading2"/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References available upon request.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100B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1" allowOverlap="1" wp14:anchorId="7D13B7CB" wp14:editId="565BCCC4">
                <wp:simplePos x="0" y="0"/>
                <wp:positionH relativeFrom="page">
                  <wp:posOffset>340995</wp:posOffset>
                </wp:positionH>
                <wp:positionV relativeFrom="page">
                  <wp:posOffset>3629025</wp:posOffset>
                </wp:positionV>
                <wp:extent cx="1810385" cy="3248025"/>
                <wp:effectExtent l="0" t="0" r="0" b="9525"/>
                <wp:wrapNone/>
                <wp:docPr id="907613113" name="Text Box 90761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24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41C9B" w14:textId="79FD2508" w:rsidR="00D100B2" w:rsidRPr="00E012A2" w:rsidRDefault="00BF646F" w:rsidP="00D100B2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</w:pPr>
                            <w:r>
                              <w:rPr>
                                <w:rFonts w:ascii="FreightTextProBook-Regular" w:hAnsi="FreightTextProBook-Regular"/>
                                <w:color w:val="0E2841" w:themeColor="text2"/>
                              </w:rPr>
                              <w:t>LEADERSHIP STYLE</w:t>
                            </w:r>
                          </w:p>
                          <w:p w14:paraId="0109F2C1" w14:textId="57365063" w:rsidR="00E67AE4" w:rsidRPr="00E67AE4" w:rsidRDefault="00E67AE4" w:rsidP="00F1021F">
                            <w:pPr>
                              <w:pStyle w:val="List"/>
                              <w:spacing w:line="480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67AE4">
                              <w:rPr>
                                <w:rFonts w:ascii="FreightTextProBook-Regular" w:hAnsi="FreightTextProBook-Regular"/>
                              </w:rPr>
                              <w:t xml:space="preserve">Empathetic leadership </w:t>
                            </w:r>
                          </w:p>
                          <w:p w14:paraId="75B28551" w14:textId="55DD117E" w:rsidR="00E67AE4" w:rsidRPr="00E67AE4" w:rsidRDefault="00E67AE4" w:rsidP="00F1021F">
                            <w:pPr>
                              <w:pStyle w:val="List"/>
                              <w:spacing w:line="480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67AE4">
                              <w:rPr>
                                <w:rFonts w:ascii="FreightTextProBook-Regular" w:hAnsi="FreightTextProBook-Regular"/>
                              </w:rPr>
                              <w:t>Strategic influence</w:t>
                            </w:r>
                          </w:p>
                          <w:p w14:paraId="5CB15EE6" w14:textId="7EC84FF3" w:rsidR="00E67AE4" w:rsidRPr="00E67AE4" w:rsidRDefault="00E67AE4" w:rsidP="00F1021F">
                            <w:pPr>
                              <w:pStyle w:val="List"/>
                              <w:spacing w:line="480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67AE4">
                              <w:rPr>
                                <w:rFonts w:ascii="FreightTextProBook-Regular" w:hAnsi="FreightTextProBook-Regular"/>
                              </w:rPr>
                              <w:t xml:space="preserve">Cross-functional collaboration </w:t>
                            </w:r>
                          </w:p>
                          <w:p w14:paraId="23571809" w14:textId="2D798B43" w:rsidR="00D100B2" w:rsidRDefault="00E67AE4" w:rsidP="00F1021F">
                            <w:pPr>
                              <w:pStyle w:val="List"/>
                              <w:spacing w:line="480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67AE4">
                              <w:rPr>
                                <w:rFonts w:ascii="FreightTextProBook-Regular" w:hAnsi="FreightTextProBook-Regular"/>
                              </w:rPr>
                              <w:t>Mentorship</w:t>
                            </w:r>
                          </w:p>
                          <w:p w14:paraId="2A13D754" w14:textId="31151CB4" w:rsidR="00C54E9E" w:rsidRPr="00C54E9E" w:rsidRDefault="00C54E9E" w:rsidP="00F1021F">
                            <w:pPr>
                              <w:pStyle w:val="List"/>
                              <w:spacing w:line="480" w:lineRule="auto"/>
                              <w:rPr>
                                <w:rFonts w:ascii="FreightTextProBook-Regular" w:hAnsi="FreightTextProBook-Regular" w:hint="eastAsia"/>
                              </w:rPr>
                            </w:pPr>
                            <w:r w:rsidRPr="00C54E9E">
                              <w:rPr>
                                <w:rFonts w:ascii="FreightTextProBook-Regular" w:hAnsi="FreightTextProBook-Regular" w:hint="eastAsia"/>
                              </w:rPr>
                              <w:t xml:space="preserve">Data-driven storytelling </w:t>
                            </w:r>
                          </w:p>
                          <w:p w14:paraId="56386A76" w14:textId="62808A3D" w:rsidR="00C54E9E" w:rsidRPr="00C54E9E" w:rsidRDefault="00C54E9E" w:rsidP="00F1021F">
                            <w:pPr>
                              <w:pStyle w:val="List"/>
                              <w:spacing w:line="480" w:lineRule="auto"/>
                              <w:rPr>
                                <w:rFonts w:ascii="FreightTextProBook-Regular" w:hAnsi="FreightTextProBook-Regular" w:hint="eastAsia"/>
                              </w:rPr>
                            </w:pPr>
                            <w:r w:rsidRPr="00C54E9E">
                              <w:rPr>
                                <w:rFonts w:ascii="FreightTextProBook-Regular" w:hAnsi="FreightTextProBook-Regular" w:hint="eastAsia"/>
                              </w:rPr>
                              <w:t>Calm under pressure</w:t>
                            </w:r>
                          </w:p>
                          <w:p w14:paraId="79C5F5DC" w14:textId="68A65081" w:rsidR="00E67AE4" w:rsidRDefault="00C54E9E" w:rsidP="00F1021F">
                            <w:pPr>
                              <w:pStyle w:val="List"/>
                              <w:spacing w:after="240"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C54E9E">
                              <w:rPr>
                                <w:rFonts w:ascii="FreightTextProBook-Regular" w:hAnsi="FreightTextProBook-Regular" w:hint="eastAsia"/>
                              </w:rPr>
                              <w:t>Robust project planning &amp; management</w:t>
                            </w:r>
                          </w:p>
                          <w:p w14:paraId="58422E23" w14:textId="77777777" w:rsidR="00F1021F" w:rsidRDefault="00F1021F" w:rsidP="00F1021F">
                            <w:pPr>
                              <w:pStyle w:val="List"/>
                              <w:spacing w:after="240"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</w:p>
                          <w:p w14:paraId="66338D4B" w14:textId="6A0F103C" w:rsidR="00C54E9E" w:rsidRPr="00E67AE4" w:rsidRDefault="00F1021F" w:rsidP="00F1021F">
                            <w:pPr>
                              <w:pStyle w:val="List"/>
                              <w:spacing w:line="276" w:lineRule="auto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F1021F">
                              <w:rPr>
                                <w:rFonts w:ascii="FreightTextProBook-Regular" w:hAnsi="FreightTextProBook-Regular"/>
                              </w:rPr>
                              <w:t>Strategic relationship building &amp; networkin</w:t>
                            </w:r>
                            <w:r>
                              <w:rPr>
                                <w:rFonts w:ascii="FreightTextProBook-Regular" w:hAnsi="FreightTextProBook-Regular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B7CB" id="Text Box 907613113" o:spid="_x0000_s1037" type="#_x0000_t202" style="position:absolute;left:0;text-align:left;margin-left:26.85pt;margin-top:285.75pt;width:142.55pt;height:255.7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" filled="f" stroked="f">
                <v:textbox>
                  <w:txbxContent>
                    <w:p w14:paraId="52641C9B" w14:textId="79FD2508" w:rsidR="00D100B2" w:rsidRPr="00E012A2" w:rsidRDefault="00BF646F" w:rsidP="00D100B2">
                      <w:pPr>
                        <w:pStyle w:val="Heading1"/>
                        <w:rPr>
                          <w:rFonts w:ascii="FreightTextProBook-Regular" w:hAnsi="FreightTextProBook-Regular"/>
                          <w:color w:val="0E2841" w:themeColor="text2"/>
                        </w:rPr>
                      </w:pPr>
                      <w:r>
                        <w:rPr>
                          <w:rFonts w:ascii="FreightTextProBook-Regular" w:hAnsi="FreightTextProBook-Regular"/>
                          <w:color w:val="0E2841" w:themeColor="text2"/>
                        </w:rPr>
                        <w:t>LEADERSHIP STYLE</w:t>
                      </w:r>
                    </w:p>
                    <w:p w14:paraId="0109F2C1" w14:textId="57365063" w:rsidR="00E67AE4" w:rsidRPr="00E67AE4" w:rsidRDefault="00E67AE4" w:rsidP="00F1021F">
                      <w:pPr>
                        <w:pStyle w:val="List"/>
                        <w:spacing w:line="480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E67AE4">
                        <w:rPr>
                          <w:rFonts w:ascii="FreightTextProBook-Regular" w:hAnsi="FreightTextProBook-Regular"/>
                        </w:rPr>
                        <w:t xml:space="preserve">Empathetic leadership </w:t>
                      </w:r>
                    </w:p>
                    <w:p w14:paraId="75B28551" w14:textId="55DD117E" w:rsidR="00E67AE4" w:rsidRPr="00E67AE4" w:rsidRDefault="00E67AE4" w:rsidP="00F1021F">
                      <w:pPr>
                        <w:pStyle w:val="List"/>
                        <w:spacing w:line="480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E67AE4">
                        <w:rPr>
                          <w:rFonts w:ascii="FreightTextProBook-Regular" w:hAnsi="FreightTextProBook-Regular"/>
                        </w:rPr>
                        <w:t>Strategic influence</w:t>
                      </w:r>
                    </w:p>
                    <w:p w14:paraId="5CB15EE6" w14:textId="7EC84FF3" w:rsidR="00E67AE4" w:rsidRPr="00E67AE4" w:rsidRDefault="00E67AE4" w:rsidP="00F1021F">
                      <w:pPr>
                        <w:pStyle w:val="List"/>
                        <w:spacing w:line="480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E67AE4">
                        <w:rPr>
                          <w:rFonts w:ascii="FreightTextProBook-Regular" w:hAnsi="FreightTextProBook-Regular"/>
                        </w:rPr>
                        <w:t xml:space="preserve">Cross-functional collaboration </w:t>
                      </w:r>
                    </w:p>
                    <w:p w14:paraId="23571809" w14:textId="2D798B43" w:rsidR="00D100B2" w:rsidRDefault="00E67AE4" w:rsidP="00F1021F">
                      <w:pPr>
                        <w:pStyle w:val="List"/>
                        <w:spacing w:line="480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E67AE4">
                        <w:rPr>
                          <w:rFonts w:ascii="FreightTextProBook-Regular" w:hAnsi="FreightTextProBook-Regular"/>
                        </w:rPr>
                        <w:t>Mentorship</w:t>
                      </w:r>
                    </w:p>
                    <w:p w14:paraId="2A13D754" w14:textId="31151CB4" w:rsidR="00C54E9E" w:rsidRPr="00C54E9E" w:rsidRDefault="00C54E9E" w:rsidP="00F1021F">
                      <w:pPr>
                        <w:pStyle w:val="List"/>
                        <w:spacing w:line="480" w:lineRule="auto"/>
                        <w:rPr>
                          <w:rFonts w:ascii="FreightTextProBook-Regular" w:hAnsi="FreightTextProBook-Regular" w:hint="eastAsia"/>
                        </w:rPr>
                      </w:pPr>
                      <w:r w:rsidRPr="00C54E9E">
                        <w:rPr>
                          <w:rFonts w:ascii="FreightTextProBook-Regular" w:hAnsi="FreightTextProBook-Regular" w:hint="eastAsia"/>
                        </w:rPr>
                        <w:t xml:space="preserve">Data-driven storytelling </w:t>
                      </w:r>
                    </w:p>
                    <w:p w14:paraId="56386A76" w14:textId="62808A3D" w:rsidR="00C54E9E" w:rsidRPr="00C54E9E" w:rsidRDefault="00C54E9E" w:rsidP="00F1021F">
                      <w:pPr>
                        <w:pStyle w:val="List"/>
                        <w:spacing w:line="480" w:lineRule="auto"/>
                        <w:rPr>
                          <w:rFonts w:ascii="FreightTextProBook-Regular" w:hAnsi="FreightTextProBook-Regular" w:hint="eastAsia"/>
                        </w:rPr>
                      </w:pPr>
                      <w:r w:rsidRPr="00C54E9E">
                        <w:rPr>
                          <w:rFonts w:ascii="FreightTextProBook-Regular" w:hAnsi="FreightTextProBook-Regular" w:hint="eastAsia"/>
                        </w:rPr>
                        <w:t>Calm under pressure</w:t>
                      </w:r>
                    </w:p>
                    <w:p w14:paraId="79C5F5DC" w14:textId="68A65081" w:rsidR="00E67AE4" w:rsidRDefault="00C54E9E" w:rsidP="00F1021F">
                      <w:pPr>
                        <w:pStyle w:val="List"/>
                        <w:spacing w:after="240"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C54E9E">
                        <w:rPr>
                          <w:rFonts w:ascii="FreightTextProBook-Regular" w:hAnsi="FreightTextProBook-Regular" w:hint="eastAsia"/>
                        </w:rPr>
                        <w:t>Robust project planning &amp; management</w:t>
                      </w:r>
                    </w:p>
                    <w:p w14:paraId="58422E23" w14:textId="77777777" w:rsidR="00F1021F" w:rsidRDefault="00F1021F" w:rsidP="00F1021F">
                      <w:pPr>
                        <w:pStyle w:val="List"/>
                        <w:spacing w:after="240"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</w:p>
                    <w:p w14:paraId="66338D4B" w14:textId="6A0F103C" w:rsidR="00C54E9E" w:rsidRPr="00E67AE4" w:rsidRDefault="00F1021F" w:rsidP="00F1021F">
                      <w:pPr>
                        <w:pStyle w:val="List"/>
                        <w:spacing w:line="276" w:lineRule="auto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F1021F">
                        <w:rPr>
                          <w:rFonts w:ascii="FreightTextProBook-Regular" w:hAnsi="FreightTextProBook-Regular"/>
                        </w:rPr>
                        <w:t>Strategic relationship building &amp; networkin</w:t>
                      </w:r>
                      <w:r>
                        <w:rPr>
                          <w:rFonts w:ascii="FreightTextProBook-Regular" w:hAnsi="FreightTextProBook-Regular"/>
                        </w:rPr>
                        <w:t>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C277AF" w:rsidRPr="00CE3F0D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FreightTextProBook-Regular">
    <w:panose1 w:val="02000603060000020004"/>
    <w:charset w:val="00"/>
    <w:family w:val="auto"/>
    <w:pitch w:val="variable"/>
    <w:sig w:usb0="A00000AF" w:usb1="5000044B" w:usb2="00000000" w:usb3="00000000" w:csb0="00000093" w:csb1="00000000"/>
  </w:font>
  <w:font w:name="Futura Book">
    <w:panose1 w:val="020B0500000000000000"/>
    <w:charset w:val="00"/>
    <w:family w:val="swiss"/>
    <w:notTrueType/>
    <w:pitch w:val="variable"/>
    <w:sig w:usb0="800000AF" w:usb1="4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72E8E"/>
    <w:multiLevelType w:val="hybridMultilevel"/>
    <w:tmpl w:val="796A4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71E8"/>
    <w:multiLevelType w:val="hybridMultilevel"/>
    <w:tmpl w:val="61383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944BA"/>
    <w:multiLevelType w:val="hybridMultilevel"/>
    <w:tmpl w:val="E514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83190">
      <w:numFmt w:val="bullet"/>
      <w:lvlText w:val="•"/>
      <w:lvlJc w:val="left"/>
      <w:pPr>
        <w:ind w:left="1440" w:hanging="360"/>
      </w:pPr>
      <w:rPr>
        <w:rFonts w:ascii="Gill Sans Nova Light" w:eastAsiaTheme="minorEastAsia" w:hAnsi="Gill Sans Nova Light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0161A"/>
    <w:multiLevelType w:val="hybridMultilevel"/>
    <w:tmpl w:val="CE80C4EE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D26BB"/>
    <w:multiLevelType w:val="hybridMultilevel"/>
    <w:tmpl w:val="31AE5170"/>
    <w:lvl w:ilvl="0" w:tplc="30F8134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001C36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809C0"/>
    <w:multiLevelType w:val="hybridMultilevel"/>
    <w:tmpl w:val="8DBCFB6E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99433E"/>
    <w:multiLevelType w:val="hybridMultilevel"/>
    <w:tmpl w:val="BAA01254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1118472">
    <w:abstractNumId w:val="6"/>
  </w:num>
  <w:num w:numId="2" w16cid:durableId="1653171619">
    <w:abstractNumId w:val="7"/>
  </w:num>
  <w:num w:numId="3" w16cid:durableId="950356249">
    <w:abstractNumId w:val="4"/>
  </w:num>
  <w:num w:numId="4" w16cid:durableId="1735736264">
    <w:abstractNumId w:val="8"/>
  </w:num>
  <w:num w:numId="5" w16cid:durableId="1458259535">
    <w:abstractNumId w:val="9"/>
  </w:num>
  <w:num w:numId="6" w16cid:durableId="1490630644">
    <w:abstractNumId w:val="0"/>
  </w:num>
  <w:num w:numId="7" w16cid:durableId="2068457247">
    <w:abstractNumId w:val="1"/>
  </w:num>
  <w:num w:numId="8" w16cid:durableId="424349502">
    <w:abstractNumId w:val="5"/>
  </w:num>
  <w:num w:numId="9" w16cid:durableId="242450276">
    <w:abstractNumId w:val="11"/>
  </w:num>
  <w:num w:numId="10" w16cid:durableId="1506355862">
    <w:abstractNumId w:val="2"/>
  </w:num>
  <w:num w:numId="11" w16cid:durableId="1928463363">
    <w:abstractNumId w:val="3"/>
  </w:num>
  <w:num w:numId="12" w16cid:durableId="1745107030">
    <w:abstractNumId w:val="12"/>
  </w:num>
  <w:num w:numId="13" w16cid:durableId="660699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D5A"/>
    <w:rsid w:val="00000AFB"/>
    <w:rsid w:val="000121FE"/>
    <w:rsid w:val="00014193"/>
    <w:rsid w:val="0001756B"/>
    <w:rsid w:val="00020262"/>
    <w:rsid w:val="0002207D"/>
    <w:rsid w:val="000260B4"/>
    <w:rsid w:val="00031AB2"/>
    <w:rsid w:val="00031DD2"/>
    <w:rsid w:val="00036133"/>
    <w:rsid w:val="000376D0"/>
    <w:rsid w:val="00037C55"/>
    <w:rsid w:val="00050A26"/>
    <w:rsid w:val="00054977"/>
    <w:rsid w:val="00054F97"/>
    <w:rsid w:val="000574A6"/>
    <w:rsid w:val="0006054C"/>
    <w:rsid w:val="00060DEE"/>
    <w:rsid w:val="00063B1B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681"/>
    <w:rsid w:val="000B1848"/>
    <w:rsid w:val="000B2C8B"/>
    <w:rsid w:val="000B5170"/>
    <w:rsid w:val="000C2682"/>
    <w:rsid w:val="000D5625"/>
    <w:rsid w:val="000E642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4D68"/>
    <w:rsid w:val="0014544E"/>
    <w:rsid w:val="0014782C"/>
    <w:rsid w:val="00152C30"/>
    <w:rsid w:val="00155D29"/>
    <w:rsid w:val="00162AD3"/>
    <w:rsid w:val="00164DDB"/>
    <w:rsid w:val="0017256B"/>
    <w:rsid w:val="00172850"/>
    <w:rsid w:val="00172F50"/>
    <w:rsid w:val="00174385"/>
    <w:rsid w:val="00177CBE"/>
    <w:rsid w:val="0018631F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6429"/>
    <w:rsid w:val="001D78B7"/>
    <w:rsid w:val="001E16C3"/>
    <w:rsid w:val="001E16F3"/>
    <w:rsid w:val="001E20D0"/>
    <w:rsid w:val="001E3A8D"/>
    <w:rsid w:val="001E719A"/>
    <w:rsid w:val="001E7906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765C"/>
    <w:rsid w:val="002317AA"/>
    <w:rsid w:val="00233CA7"/>
    <w:rsid w:val="002370BA"/>
    <w:rsid w:val="002438EF"/>
    <w:rsid w:val="00246C4C"/>
    <w:rsid w:val="002510B3"/>
    <w:rsid w:val="00251782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4A5C"/>
    <w:rsid w:val="00287019"/>
    <w:rsid w:val="00293782"/>
    <w:rsid w:val="0029441D"/>
    <w:rsid w:val="00296E25"/>
    <w:rsid w:val="002976DA"/>
    <w:rsid w:val="002B3FF0"/>
    <w:rsid w:val="002D0BFD"/>
    <w:rsid w:val="002D3ED4"/>
    <w:rsid w:val="002E58AF"/>
    <w:rsid w:val="002F177B"/>
    <w:rsid w:val="00311D05"/>
    <w:rsid w:val="00312EFA"/>
    <w:rsid w:val="00314AC7"/>
    <w:rsid w:val="003265E2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51E2"/>
    <w:rsid w:val="00390ACF"/>
    <w:rsid w:val="003919F8"/>
    <w:rsid w:val="00393CDF"/>
    <w:rsid w:val="00395681"/>
    <w:rsid w:val="003957F8"/>
    <w:rsid w:val="003A0613"/>
    <w:rsid w:val="003A65B7"/>
    <w:rsid w:val="003A7CE3"/>
    <w:rsid w:val="003B1DC7"/>
    <w:rsid w:val="003B526C"/>
    <w:rsid w:val="003C09E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078F2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166F"/>
    <w:rsid w:val="00433181"/>
    <w:rsid w:val="004350DC"/>
    <w:rsid w:val="00436379"/>
    <w:rsid w:val="00460156"/>
    <w:rsid w:val="004612D6"/>
    <w:rsid w:val="00470088"/>
    <w:rsid w:val="00474207"/>
    <w:rsid w:val="004752EC"/>
    <w:rsid w:val="004761A2"/>
    <w:rsid w:val="0047622B"/>
    <w:rsid w:val="00496CA5"/>
    <w:rsid w:val="004A633B"/>
    <w:rsid w:val="004B0444"/>
    <w:rsid w:val="004B28F6"/>
    <w:rsid w:val="004D364F"/>
    <w:rsid w:val="004D717F"/>
    <w:rsid w:val="004F0100"/>
    <w:rsid w:val="004F0232"/>
    <w:rsid w:val="004F5E03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1038"/>
    <w:rsid w:val="00562236"/>
    <w:rsid w:val="00565511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E54BF"/>
    <w:rsid w:val="005F14F4"/>
    <w:rsid w:val="005F5849"/>
    <w:rsid w:val="006015A8"/>
    <w:rsid w:val="006049B4"/>
    <w:rsid w:val="006111D1"/>
    <w:rsid w:val="00620277"/>
    <w:rsid w:val="00627128"/>
    <w:rsid w:val="006317AA"/>
    <w:rsid w:val="006334CA"/>
    <w:rsid w:val="006513EF"/>
    <w:rsid w:val="00652941"/>
    <w:rsid w:val="00654BFC"/>
    <w:rsid w:val="006602EF"/>
    <w:rsid w:val="00660A08"/>
    <w:rsid w:val="00660AF1"/>
    <w:rsid w:val="00662CEA"/>
    <w:rsid w:val="0066642A"/>
    <w:rsid w:val="0066723C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5CE4"/>
    <w:rsid w:val="006E6FFD"/>
    <w:rsid w:val="006F2A1A"/>
    <w:rsid w:val="006F6977"/>
    <w:rsid w:val="007022ED"/>
    <w:rsid w:val="00726FB1"/>
    <w:rsid w:val="00726FB4"/>
    <w:rsid w:val="00727E18"/>
    <w:rsid w:val="007303F1"/>
    <w:rsid w:val="00732267"/>
    <w:rsid w:val="00740BAE"/>
    <w:rsid w:val="00741D8E"/>
    <w:rsid w:val="00743B70"/>
    <w:rsid w:val="00747901"/>
    <w:rsid w:val="00750048"/>
    <w:rsid w:val="00757556"/>
    <w:rsid w:val="007646B0"/>
    <w:rsid w:val="00775D21"/>
    <w:rsid w:val="00775EA9"/>
    <w:rsid w:val="007838A4"/>
    <w:rsid w:val="00792B8D"/>
    <w:rsid w:val="0079613E"/>
    <w:rsid w:val="00797AD0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3266"/>
    <w:rsid w:val="00843E4B"/>
    <w:rsid w:val="00844EB5"/>
    <w:rsid w:val="008453E2"/>
    <w:rsid w:val="00845B87"/>
    <w:rsid w:val="00846BAE"/>
    <w:rsid w:val="00847AF3"/>
    <w:rsid w:val="00851830"/>
    <w:rsid w:val="00852520"/>
    <w:rsid w:val="00856E18"/>
    <w:rsid w:val="008644D4"/>
    <w:rsid w:val="008657C2"/>
    <w:rsid w:val="0087168D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6D5A"/>
    <w:rsid w:val="008B7C66"/>
    <w:rsid w:val="008C0071"/>
    <w:rsid w:val="008E5A10"/>
    <w:rsid w:val="008E6586"/>
    <w:rsid w:val="008E7C2B"/>
    <w:rsid w:val="00901BC8"/>
    <w:rsid w:val="00913467"/>
    <w:rsid w:val="0091453B"/>
    <w:rsid w:val="00926224"/>
    <w:rsid w:val="00926314"/>
    <w:rsid w:val="0092647F"/>
    <w:rsid w:val="00926856"/>
    <w:rsid w:val="00930665"/>
    <w:rsid w:val="009320AB"/>
    <w:rsid w:val="00944C71"/>
    <w:rsid w:val="009467DC"/>
    <w:rsid w:val="00950A2B"/>
    <w:rsid w:val="00962AA5"/>
    <w:rsid w:val="00974714"/>
    <w:rsid w:val="00981D62"/>
    <w:rsid w:val="009877F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26115"/>
    <w:rsid w:val="00A34D96"/>
    <w:rsid w:val="00A41E09"/>
    <w:rsid w:val="00A43BA5"/>
    <w:rsid w:val="00A465D2"/>
    <w:rsid w:val="00A46812"/>
    <w:rsid w:val="00A52F43"/>
    <w:rsid w:val="00A63446"/>
    <w:rsid w:val="00A7031A"/>
    <w:rsid w:val="00A70C19"/>
    <w:rsid w:val="00A74937"/>
    <w:rsid w:val="00A80BB9"/>
    <w:rsid w:val="00A859D1"/>
    <w:rsid w:val="00A93689"/>
    <w:rsid w:val="00AA6843"/>
    <w:rsid w:val="00AB49A9"/>
    <w:rsid w:val="00AC14E1"/>
    <w:rsid w:val="00AC65DF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50EE5"/>
    <w:rsid w:val="00B64FD9"/>
    <w:rsid w:val="00B766A4"/>
    <w:rsid w:val="00B76A14"/>
    <w:rsid w:val="00B84DF4"/>
    <w:rsid w:val="00B860C1"/>
    <w:rsid w:val="00B903E0"/>
    <w:rsid w:val="00B92036"/>
    <w:rsid w:val="00B97D2C"/>
    <w:rsid w:val="00BA2628"/>
    <w:rsid w:val="00BC05C2"/>
    <w:rsid w:val="00BD0759"/>
    <w:rsid w:val="00BD24EA"/>
    <w:rsid w:val="00BD58FF"/>
    <w:rsid w:val="00BD5B0C"/>
    <w:rsid w:val="00BD7323"/>
    <w:rsid w:val="00BE3FCB"/>
    <w:rsid w:val="00BE5DA1"/>
    <w:rsid w:val="00BE6928"/>
    <w:rsid w:val="00BF0D46"/>
    <w:rsid w:val="00BF2186"/>
    <w:rsid w:val="00BF3616"/>
    <w:rsid w:val="00BF5716"/>
    <w:rsid w:val="00BF646F"/>
    <w:rsid w:val="00C0433F"/>
    <w:rsid w:val="00C10E20"/>
    <w:rsid w:val="00C12E71"/>
    <w:rsid w:val="00C166DF"/>
    <w:rsid w:val="00C228E5"/>
    <w:rsid w:val="00C277AF"/>
    <w:rsid w:val="00C27D0B"/>
    <w:rsid w:val="00C40F51"/>
    <w:rsid w:val="00C41C6F"/>
    <w:rsid w:val="00C508D1"/>
    <w:rsid w:val="00C54E9E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CE3F0D"/>
    <w:rsid w:val="00D076BB"/>
    <w:rsid w:val="00D100B2"/>
    <w:rsid w:val="00D14367"/>
    <w:rsid w:val="00D160A6"/>
    <w:rsid w:val="00D2119B"/>
    <w:rsid w:val="00D22121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66674"/>
    <w:rsid w:val="00D80DB4"/>
    <w:rsid w:val="00D8507B"/>
    <w:rsid w:val="00D85B4D"/>
    <w:rsid w:val="00D97674"/>
    <w:rsid w:val="00DA0991"/>
    <w:rsid w:val="00DB032D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4791"/>
    <w:rsid w:val="00DF6B05"/>
    <w:rsid w:val="00DF7610"/>
    <w:rsid w:val="00E012A2"/>
    <w:rsid w:val="00E02351"/>
    <w:rsid w:val="00E06AB6"/>
    <w:rsid w:val="00E06E90"/>
    <w:rsid w:val="00E0737E"/>
    <w:rsid w:val="00E306AF"/>
    <w:rsid w:val="00E40A7F"/>
    <w:rsid w:val="00E424F8"/>
    <w:rsid w:val="00E426C7"/>
    <w:rsid w:val="00E46D63"/>
    <w:rsid w:val="00E509A5"/>
    <w:rsid w:val="00E51966"/>
    <w:rsid w:val="00E54CD7"/>
    <w:rsid w:val="00E54DC5"/>
    <w:rsid w:val="00E63269"/>
    <w:rsid w:val="00E67AE4"/>
    <w:rsid w:val="00E7420F"/>
    <w:rsid w:val="00E77FA7"/>
    <w:rsid w:val="00E81DFB"/>
    <w:rsid w:val="00E82B98"/>
    <w:rsid w:val="00EA0F2B"/>
    <w:rsid w:val="00EB0CC8"/>
    <w:rsid w:val="00EB6108"/>
    <w:rsid w:val="00EC1A6C"/>
    <w:rsid w:val="00EC255D"/>
    <w:rsid w:val="00ED2462"/>
    <w:rsid w:val="00ED6A73"/>
    <w:rsid w:val="00ED7FBC"/>
    <w:rsid w:val="00EE38EE"/>
    <w:rsid w:val="00EE52C2"/>
    <w:rsid w:val="00EF0522"/>
    <w:rsid w:val="00EF6F86"/>
    <w:rsid w:val="00F05711"/>
    <w:rsid w:val="00F1021F"/>
    <w:rsid w:val="00F15509"/>
    <w:rsid w:val="00F1607F"/>
    <w:rsid w:val="00F24788"/>
    <w:rsid w:val="00F25507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3EEB"/>
    <w:rsid w:val="00F758FF"/>
    <w:rsid w:val="00F84575"/>
    <w:rsid w:val="00F85EC5"/>
    <w:rsid w:val="00F92098"/>
    <w:rsid w:val="00FA2B14"/>
    <w:rsid w:val="00FA5C36"/>
    <w:rsid w:val="00FA75D8"/>
    <w:rsid w:val="00FA7EFA"/>
    <w:rsid w:val="00FE0572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F9FCF"/>
  <w15:chartTrackingRefBased/>
  <w15:docId w15:val="{CEB09236-F40E-4871-9542-BDE5C3DD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9613E"/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613E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79613E"/>
    <w:pPr>
      <w:keepNext/>
      <w:keepLines/>
      <w:outlineLvl w:val="3"/>
    </w:pPr>
    <w:rPr>
      <w:rFonts w:eastAsiaTheme="majorEastAsia" w:cstheme="majorBidi"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613E"/>
    <w:rPr>
      <w:rFonts w:asciiTheme="minorHAnsi" w:hAnsiTheme="minorHAnsi"/>
      <w:b/>
      <w:bC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79613E"/>
    <w:pPr>
      <w:numPr>
        <w:numId w:val="6"/>
      </w:numPr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9613E"/>
    <w:rPr>
      <w:rFonts w:asciiTheme="minorHAnsi" w:eastAsiaTheme="majorEastAsia" w:hAnsiTheme="minorHAnsi" w:cstheme="majorBidi"/>
      <w:iCs/>
      <w:caps/>
      <w:sz w:val="20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8B6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mailto:alex_filip@me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yperlink" Target="https://be.linkedin.com/in/alexfilip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hyperlink" Target="https://be.linkedin.com/in/alexfilip" TargetMode="Externa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hyperlink" Target="mailto:alex_filip@me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mal\AppData\Roaming\Microsoft\Templates\Modern%20simple%20produ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1C36"/>
      </a:accent1>
      <a:accent2>
        <a:srgbClr val="B0A116"/>
      </a:accent2>
      <a:accent3>
        <a:srgbClr val="EB943F"/>
      </a:accent3>
      <a:accent4>
        <a:srgbClr val="D1DBDC"/>
      </a:accent4>
      <a:accent5>
        <a:srgbClr val="E5D4BC"/>
      </a:accent5>
      <a:accent6>
        <a:srgbClr val="242C00"/>
      </a:accent6>
      <a:hlink>
        <a:srgbClr val="467886"/>
      </a:hlink>
      <a:folHlink>
        <a:srgbClr val="96607D"/>
      </a:folHlink>
    </a:clrScheme>
    <a:fontScheme name="Custom 29">
      <a:majorFont>
        <a:latin typeface="Baskerville Old Face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product manager resume</Template>
  <TotalTime>3</TotalTime>
  <Pages>2</Pages>
  <Words>45</Words>
  <Characters>263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Filip</dc:creator>
  <cp:keywords/>
  <dc:description/>
  <cp:lastModifiedBy>Alexandru Filip</cp:lastModifiedBy>
  <cp:revision>5</cp:revision>
  <cp:lastPrinted>2026-01-30T15:09:00Z</cp:lastPrinted>
  <dcterms:created xsi:type="dcterms:W3CDTF">2026-01-30T15:10:00Z</dcterms:created>
  <dcterms:modified xsi:type="dcterms:W3CDTF">2026-01-30T15:12:00Z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