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28A2" w14:textId="77777777" w:rsidR="002021A0" w:rsidRPr="00CE3F0D" w:rsidRDefault="00FE0572" w:rsidP="00293782">
      <w:pPr>
        <w:pStyle w:val="Graphicsanchor"/>
      </w:pPr>
      <w:r w:rsidRPr="00CE3F0D">
        <w:rPr>
          <w:noProof/>
        </w:rPr>
        <mc:AlternateContent>
          <mc:Choice Requires="wpg">
            <w:drawing>
              <wp:anchor distT="0" distB="0" distL="114300" distR="114300" simplePos="0" relativeHeight="251653136" behindDoc="1" locked="1" layoutInCell="1" allowOverlap="1" wp14:anchorId="038C638B" wp14:editId="581C1152">
                <wp:simplePos x="0" y="0"/>
                <wp:positionH relativeFrom="column">
                  <wp:posOffset>-457200</wp:posOffset>
                </wp:positionH>
                <wp:positionV relativeFrom="page">
                  <wp:posOffset>1038225</wp:posOffset>
                </wp:positionV>
                <wp:extent cx="7772400" cy="8997315"/>
                <wp:effectExtent l="0" t="0" r="19050" b="32385"/>
                <wp:wrapNone/>
                <wp:docPr id="711070954" name="Group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97315"/>
                          <a:chOff x="0" y="0"/>
                          <a:chExt cx="7772400" cy="8997696"/>
                        </a:xfrm>
                      </wpg:grpSpPr>
                      <wps:wsp>
                        <wps:cNvPr id="1709640877" name="Straight Connector 1709640877"/>
                        <wps:cNvCnPr/>
                        <wps:spPr>
                          <a:xfrm>
                            <a:off x="2348345" y="0"/>
                            <a:ext cx="0" cy="899769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28260" name="Straight Connector 203428260"/>
                        <wps:cNvCnPr/>
                        <wps:spPr>
                          <a:xfrm flipH="1">
                            <a:off x="0" y="2031488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8101523" name="Straight Connector 1818101523"/>
                        <wps:cNvCnPr/>
                        <wps:spPr>
                          <a:xfrm flipH="1">
                            <a:off x="0" y="7116804"/>
                            <a:ext cx="235000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5B0385" id="Group 14" o:spid="_x0000_s1026" alt="&quot;&quot;" style="position:absolute;margin-left:-36pt;margin-top:81.75pt;width:612pt;height:708.45pt;z-index:-251663344;mso-position-vertical-relative:page;mso-height-relative:margin" coordsize="77724,89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">
                <v:line id="Straight Connector 1709640877" o:spid="_x0000_s1027" style="position:absolute;visibility:visible;mso-wrap-style:square" from="23483,0" to="23483,8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" strokecolor="#bfbfbf [2412]">
                  <v:stroke joinstyle="miter"/>
                </v:line>
                <v:line id="Straight Connector 203428260" o:spid="_x0000_s1028" style="position:absolute;flip:x;visibility:visible;mso-wrap-style:square" from="0,20314" to="77724,20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" strokecolor="#bfbfbf [2412]">
                  <v:stroke joinstyle="miter"/>
                </v:line>
                <v:line id="Straight Connector 1818101523" o:spid="_x0000_s1029" style="position:absolute;flip:x;visibility:visible;mso-wrap-style:square" from="0,71168" to="23500,71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" strokecolor="#bfbfbf [2412]">
                  <v:stroke joinstyle="miter"/>
                </v:line>
                <w10:wrap anchory="page"/>
                <w10:anchorlock/>
              </v:group>
            </w:pict>
          </mc:Fallback>
        </mc:AlternateContent>
      </w:r>
      <w:r w:rsidR="0079613E" w:rsidRPr="00CE3F0D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7713" behindDoc="0" locked="1" layoutInCell="1" allowOverlap="1" wp14:anchorId="3C14041F" wp14:editId="2500277F">
                <wp:simplePos x="0" y="0"/>
                <wp:positionH relativeFrom="page">
                  <wp:posOffset>402590</wp:posOffset>
                </wp:positionH>
                <wp:positionV relativeFrom="page">
                  <wp:posOffset>1490345</wp:posOffset>
                </wp:positionV>
                <wp:extent cx="265176" cy="1399032"/>
                <wp:effectExtent l="0" t="0" r="1905" b="0"/>
                <wp:wrapNone/>
                <wp:docPr id="1560929206" name="Group 15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7" cy="1399032"/>
                          <a:chOff x="1379" y="0"/>
                          <a:chExt cx="259497" cy="1398327"/>
                        </a:xfrm>
                      </wpg:grpSpPr>
                      <pic:pic xmlns:pic="http://schemas.openxmlformats.org/drawingml/2006/picture">
                        <pic:nvPicPr>
                          <pic:cNvPr id="1828898743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3333067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762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845722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381000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634123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79" y="1136072"/>
                            <a:ext cx="259497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4B66D" id="Group 15" o:spid="_x0000_s1026" alt="Contact info icons" style="position:absolute;margin-left:31.7pt;margin-top:117.35pt;width:20.9pt;height:110.15pt;z-index:251677713;mso-position-horizontal-relative:page;mso-position-vertical-relative:page;mso-width-relative:margin;mso-height-relative:margin" coordorigin="13" coordsize="2594,1398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left:13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">
                  <v:imagedata r:id="rId17" o:title=""/>
                </v:shape>
                <v:shape id="Graphic 31" o:spid="_x0000_s1028" type="#_x0000_t75" style="position:absolute;left:13;top:762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">
                  <v:imagedata r:id="rId18" o:title=""/>
                </v:shape>
                <v:shape id="Graphic 34" o:spid="_x0000_s1029" type="#_x0000_t75" style="position:absolute;left:13;top:3810;width:2595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">
                  <v:imagedata r:id="rId19" o:title=""/>
                </v:shape>
                <v:shape id="Graphic 40" o:spid="_x0000_s1030" type="#_x0000_t75" style="position:absolute;left:13;top:11360;width:2595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">
                  <v:imagedata r:id="rId20" o:title=""/>
                </v:shape>
                <w10:wrap anchorx="page" anchory="page"/>
                <w10:anchorlock/>
              </v:group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75F9F4BF" wp14:editId="112F3B6D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186C5" w14:textId="685B5263" w:rsidR="00293782" w:rsidRPr="006A761A" w:rsidRDefault="008B6D5A" w:rsidP="00293782">
                            <w:pPr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r w:rsidRPr="006A761A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>+32 456 891 427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9F4B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26E186C5" w14:textId="685B5263" w:rsidR="00293782" w:rsidRPr="006A761A" w:rsidRDefault="008B6D5A" w:rsidP="00293782">
                      <w:pPr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r w:rsidRPr="006A761A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>+32 456 891 427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5C0777C6" wp14:editId="258AC318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F3B4C" w14:textId="2F965158" w:rsidR="00293782" w:rsidRPr="00691BE0" w:rsidRDefault="008B6D5A" w:rsidP="00293782">
                            <w:pPr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</w:pPr>
                            <w:hyperlink r:id="rId21" w:history="1">
                              <w:r w:rsidRPr="00691BE0">
                                <w:rPr>
                                  <w:rStyle w:val="Hyperlink"/>
                                  <w:rFonts w:ascii="FreightTextProBook-Regular" w:hAnsi="FreightTextProBook-Regular"/>
                                  <w:sz w:val="22"/>
                                  <w:szCs w:val="22"/>
                                  <w:u w:val="none"/>
                                </w:rPr>
                                <w:t>alex_filip@me.com</w:t>
                              </w:r>
                            </w:hyperlink>
                            <w:r w:rsidRPr="00691BE0">
                              <w:rPr>
                                <w:rFonts w:ascii="FreightTextProBook-Regular" w:hAnsi="FreightTextProBook-Regular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77C6" id="Text Box 26" o:spid="_x0000_s1027" type="#_x0000_t202" style="position:absolute;margin-left:19.55pt;margin-top:178.5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3F7F3B4C" w14:textId="2F965158" w:rsidR="00293782" w:rsidRPr="00691BE0" w:rsidRDefault="008B6D5A" w:rsidP="00293782">
                      <w:pPr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</w:pPr>
                      <w:hyperlink r:id="rId22" w:history="1">
                        <w:r w:rsidRPr="00691BE0">
                          <w:rPr>
                            <w:rStyle w:val="Hyperlink"/>
                            <w:rFonts w:ascii="FreightTextProBook-Regular" w:hAnsi="FreightTextProBook-Regular"/>
                            <w:sz w:val="22"/>
                            <w:szCs w:val="22"/>
                            <w:u w:val="none"/>
                          </w:rPr>
                          <w:t>alex_filip@me.com</w:t>
                        </w:r>
                      </w:hyperlink>
                      <w:r w:rsidRPr="00691BE0">
                        <w:rPr>
                          <w:rFonts w:ascii="FreightTextProBook-Regular" w:hAnsi="FreightTextProBook-Regular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576B333A" wp14:editId="46992B29">
                <wp:simplePos x="0" y="0"/>
                <wp:positionH relativeFrom="column">
                  <wp:posOffset>250825</wp:posOffset>
                </wp:positionH>
                <wp:positionV relativeFrom="page">
                  <wp:posOffset>2649855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8325F" w14:textId="35C13CB1" w:rsidR="00293782" w:rsidRPr="009F0E73" w:rsidRDefault="008B6D5A" w:rsidP="00293782">
                            <w:pPr>
                              <w:rPr>
                                <w:rFonts w:ascii="FreightTextProBook-Regular" w:hAnsi="FreightTextProBook-Regular"/>
                                <w:szCs w:val="20"/>
                              </w:rPr>
                            </w:pPr>
                            <w:hyperlink r:id="rId23" w:history="1">
                              <w:r w:rsidRPr="009F0E73">
                                <w:rPr>
                                  <w:rStyle w:val="Hyperlink"/>
                                  <w:rFonts w:ascii="FreightTextProBook-Regular" w:hAnsi="FreightTextProBook-Regular"/>
                                  <w:szCs w:val="20"/>
                                </w:rPr>
                                <w:t>be.linkedin.com/in/alexfilip</w:t>
                              </w:r>
                            </w:hyperlink>
                            <w:r w:rsidRPr="009F0E73">
                              <w:rPr>
                                <w:rFonts w:ascii="FreightTextProBook-Regular" w:hAnsi="FreightTextProBook-Regular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333A" id="Text Box 27" o:spid="_x0000_s1028" type="#_x0000_t202" style="position:absolute;margin-left:19.75pt;margin-top:208.65pt;width:126.7pt;height:21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" filled="f" stroked="f">
                <v:textbox inset="1.2mm,,1mm">
                  <w:txbxContent>
                    <w:p w14:paraId="59A8325F" w14:textId="35C13CB1" w:rsidR="00293782" w:rsidRPr="009F0E73" w:rsidRDefault="008B6D5A" w:rsidP="00293782">
                      <w:pPr>
                        <w:rPr>
                          <w:rFonts w:ascii="FreightTextProBook-Regular" w:hAnsi="FreightTextProBook-Regular"/>
                          <w:szCs w:val="20"/>
                        </w:rPr>
                      </w:pPr>
                      <w:hyperlink r:id="rId24" w:history="1">
                        <w:r w:rsidRPr="009F0E73">
                          <w:rPr>
                            <w:rStyle w:val="Hyperlink"/>
                            <w:rFonts w:ascii="FreightTextProBook-Regular" w:hAnsi="FreightTextProBook-Regular"/>
                            <w:szCs w:val="20"/>
                          </w:rPr>
                          <w:t>be.linkedin.com/in/alexfilip</w:t>
                        </w:r>
                      </w:hyperlink>
                      <w:r w:rsidRPr="009F0E73">
                        <w:rPr>
                          <w:rFonts w:ascii="FreightTextProBook-Regular" w:hAnsi="FreightTextProBook-Regular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7D199DBB" wp14:editId="5AC506F8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BD3DB" w14:textId="1A1F15C4" w:rsidR="00293782" w:rsidRPr="009F0E73" w:rsidRDefault="00BE5DA1" w:rsidP="00293782">
                            <w:pPr>
                              <w:rPr>
                                <w:rFonts w:ascii="FreightTextProBook-Regular" w:hAnsi="FreightTextProBook-Regular"/>
                                <w:szCs w:val="20"/>
                              </w:rPr>
                            </w:pPr>
                            <w:r w:rsidRPr="009F0E73">
                              <w:rPr>
                                <w:rFonts w:ascii="FreightTextProBook-Regular" w:hAnsi="FreightTextProBook-Regular"/>
                                <w:szCs w:val="20"/>
                              </w:rPr>
                              <w:t>BRUSSELS, BELGIUM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9DBB" id="Text Box 29" o:spid="_x0000_s1029" type="#_x0000_t202" style="position:absolute;margin-left:19.55pt;margin-top:118.2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5B7BD3DB" w14:textId="1A1F15C4" w:rsidR="00293782" w:rsidRPr="009F0E73" w:rsidRDefault="00BE5DA1" w:rsidP="00293782">
                      <w:pPr>
                        <w:rPr>
                          <w:rFonts w:ascii="FreightTextProBook-Regular" w:hAnsi="FreightTextProBook-Regular"/>
                          <w:szCs w:val="20"/>
                        </w:rPr>
                      </w:pPr>
                      <w:r w:rsidRPr="009F0E73">
                        <w:rPr>
                          <w:rFonts w:ascii="FreightTextProBook-Regular" w:hAnsi="FreightTextProBook-Regular"/>
                          <w:szCs w:val="20"/>
                        </w:rPr>
                        <w:t>BRUSSELS, BELGIUM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53A931A2" wp14:editId="1E64E262">
                <wp:simplePos x="0" y="0"/>
                <wp:positionH relativeFrom="page">
                  <wp:posOffset>390525</wp:posOffset>
                </wp:positionH>
                <wp:positionV relativeFrom="page">
                  <wp:posOffset>3162300</wp:posOffset>
                </wp:positionV>
                <wp:extent cx="1969770" cy="48958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770" cy="489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406EC" w14:textId="77777777" w:rsidR="0079613E" w:rsidRPr="001563CE" w:rsidRDefault="0079613E" w:rsidP="00950A2B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Expertise</w:t>
                            </w:r>
                          </w:p>
                          <w:p w14:paraId="38FA3BF7" w14:textId="77777777" w:rsidR="007B14CE" w:rsidRPr="0048085A" w:rsidRDefault="007B14CE" w:rsidP="007B14CE">
                            <w:pPr>
                              <w:pStyle w:val="Heading3"/>
                              <w:ind w:left="360" w:firstLine="0"/>
                              <w:rPr>
                                <w:i w:val="0"/>
                                <w:iCs w:val="0"/>
                                <w:sz w:val="12"/>
                                <w:szCs w:val="12"/>
                              </w:rPr>
                            </w:pPr>
                          </w:p>
                          <w:p w14:paraId="37D8B0B2" w14:textId="6F1CA531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Corporate and strategic 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communications</w:t>
                            </w:r>
                          </w:p>
                          <w:p w14:paraId="2E3CD9D8" w14:textId="16FFE75B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Global and multi-market 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communications</w:t>
                            </w:r>
                          </w:p>
                          <w:p w14:paraId="78D845E9" w14:textId="725B4667" w:rsidR="00EB0CC8" w:rsidRPr="007B14CE" w:rsidRDefault="00EB0CC8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R</w:t>
                            </w:r>
                            <w:r w:rsidR="004F5E03" w:rsidRPr="007B14CE">
                              <w:rPr>
                                <w:i w:val="0"/>
                                <w:iCs w:val="0"/>
                              </w:rPr>
                              <w:t xml:space="preserve">eputation </w:t>
                            </w:r>
                            <w:r w:rsidRPr="007B14CE">
                              <w:rPr>
                                <w:i w:val="0"/>
                                <w:iCs w:val="0"/>
                              </w:rPr>
                              <w:t>management</w:t>
                            </w:r>
                          </w:p>
                          <w:p w14:paraId="6736EB5F" w14:textId="77777777" w:rsidR="00F40B6B" w:rsidRDefault="004F5E03" w:rsidP="006B1AF6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F40B6B">
                              <w:rPr>
                                <w:i w:val="0"/>
                                <w:iCs w:val="0"/>
                              </w:rPr>
                              <w:t xml:space="preserve">Executive communication </w:t>
                            </w:r>
                          </w:p>
                          <w:p w14:paraId="70E1D499" w14:textId="6DF83C87" w:rsidR="00EB0CC8" w:rsidRPr="00F40B6B" w:rsidRDefault="004F5E03" w:rsidP="006B1AF6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F40B6B">
                              <w:rPr>
                                <w:i w:val="0"/>
                                <w:iCs w:val="0"/>
                              </w:rPr>
                              <w:t xml:space="preserve">Crisis and issues </w:t>
                            </w:r>
                            <w:r w:rsidR="00EB0CC8" w:rsidRPr="00F40B6B">
                              <w:rPr>
                                <w:i w:val="0"/>
                                <w:iCs w:val="0"/>
                              </w:rPr>
                              <w:t>management</w:t>
                            </w:r>
                          </w:p>
                          <w:p w14:paraId="50485FA6" w14:textId="6715348D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Change and transformation 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communications</w:t>
                            </w:r>
                          </w:p>
                          <w:p w14:paraId="6B27514A" w14:textId="74C231B0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Internal communications and 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culture</w:t>
                            </w:r>
                          </w:p>
                          <w:p w14:paraId="1C22C61F" w14:textId="1C534A35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Stakeholder engagement (institutional, media, partners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)</w:t>
                            </w:r>
                          </w:p>
                          <w:p w14:paraId="06BF1EF6" w14:textId="77777777" w:rsidR="003321AE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Media relations</w:t>
                            </w:r>
                          </w:p>
                          <w:p w14:paraId="1C1274FA" w14:textId="1AF366E5" w:rsidR="003321AE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Brand positioning and narrative strategy</w:t>
                            </w:r>
                          </w:p>
                          <w:p w14:paraId="0240A3FB" w14:textId="0B1E68AD" w:rsidR="00EB0CC8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Thought </w:t>
                            </w:r>
                            <w:r w:rsidR="00EB0CC8" w:rsidRPr="007B14CE">
                              <w:rPr>
                                <w:i w:val="0"/>
                                <w:iCs w:val="0"/>
                              </w:rPr>
                              <w:t>leadership</w:t>
                            </w:r>
                          </w:p>
                          <w:p w14:paraId="2B50F7BA" w14:textId="6B7DAF55" w:rsidR="00695566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Digital</w:t>
                            </w:r>
                            <w:r w:rsidR="003321AE" w:rsidRPr="007B14CE">
                              <w:rPr>
                                <w:i w:val="0"/>
                                <w:iCs w:val="0"/>
                              </w:rPr>
                              <w:t>,</w:t>
                            </w: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 </w:t>
                            </w:r>
                            <w:r w:rsidR="00F40B6B">
                              <w:rPr>
                                <w:i w:val="0"/>
                                <w:iCs w:val="0"/>
                              </w:rPr>
                              <w:t>Social</w:t>
                            </w:r>
                          </w:p>
                          <w:p w14:paraId="03370B63" w14:textId="1B633EA6" w:rsidR="00F40B6B" w:rsidRPr="00F40B6B" w:rsidRDefault="00F40B6B" w:rsidP="00F40B6B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F40B6B">
                              <w:rPr>
                                <w:i w:val="0"/>
                                <w:iCs w:val="0"/>
                              </w:rPr>
                              <w:t>AI Content Strategy</w:t>
                            </w:r>
                          </w:p>
                          <w:p w14:paraId="1609A02A" w14:textId="1E4FEE34" w:rsidR="00F40B6B" w:rsidRPr="00F40B6B" w:rsidRDefault="00F40B6B" w:rsidP="00F40B6B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F40B6B">
                              <w:rPr>
                                <w:i w:val="0"/>
                                <w:iCs w:val="0"/>
                              </w:rPr>
                              <w:t>AI Content Systems</w:t>
                            </w:r>
                          </w:p>
                          <w:p w14:paraId="22E1644F" w14:textId="59D290EE" w:rsidR="00695566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 xml:space="preserve">KPIs, Team </w:t>
                            </w:r>
                            <w:r w:rsidR="003321AE" w:rsidRPr="007B14CE">
                              <w:rPr>
                                <w:i w:val="0"/>
                                <w:iCs w:val="0"/>
                              </w:rPr>
                              <w:t>leadership</w:t>
                            </w:r>
                          </w:p>
                          <w:p w14:paraId="4B88D178" w14:textId="41C964B1" w:rsidR="00D160A6" w:rsidRPr="007B14CE" w:rsidRDefault="004F5E03" w:rsidP="00A659F3">
                            <w:pPr>
                              <w:pStyle w:val="Heading3"/>
                              <w:numPr>
                                <w:ilvl w:val="0"/>
                                <w:numId w:val="21"/>
                              </w:numPr>
                              <w:rPr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i w:val="0"/>
                                <w:iCs w:val="0"/>
                              </w:rPr>
                              <w:t>Agency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931A2" id="Text Box 12" o:spid="_x0000_s1030" type="#_x0000_t202" style="position:absolute;margin-left:30.75pt;margin-top:249pt;width:155.1pt;height:385.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" filled="f" stroked="f">
                <v:textbox>
                  <w:txbxContent>
                    <w:p w14:paraId="6DE406EC" w14:textId="77777777" w:rsidR="0079613E" w:rsidRPr="001563CE" w:rsidRDefault="0079613E" w:rsidP="00950A2B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Expertise</w:t>
                      </w:r>
                    </w:p>
                    <w:p w14:paraId="38FA3BF7" w14:textId="77777777" w:rsidR="007B14CE" w:rsidRPr="0048085A" w:rsidRDefault="007B14CE" w:rsidP="007B14CE">
                      <w:pPr>
                        <w:pStyle w:val="Heading3"/>
                        <w:ind w:left="360" w:firstLine="0"/>
                        <w:rPr>
                          <w:i w:val="0"/>
                          <w:iCs w:val="0"/>
                          <w:sz w:val="12"/>
                          <w:szCs w:val="12"/>
                        </w:rPr>
                      </w:pPr>
                    </w:p>
                    <w:p w14:paraId="37D8B0B2" w14:textId="6F1CA531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Corporate and strategic 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communications</w:t>
                      </w:r>
                    </w:p>
                    <w:p w14:paraId="2E3CD9D8" w14:textId="16FFE75B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Global and multi-market 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communications</w:t>
                      </w:r>
                    </w:p>
                    <w:p w14:paraId="78D845E9" w14:textId="725B4667" w:rsidR="00EB0CC8" w:rsidRPr="007B14CE" w:rsidRDefault="00EB0CC8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R</w:t>
                      </w:r>
                      <w:r w:rsidR="004F5E03" w:rsidRPr="007B14CE">
                        <w:rPr>
                          <w:i w:val="0"/>
                          <w:iCs w:val="0"/>
                        </w:rPr>
                        <w:t xml:space="preserve">eputation </w:t>
                      </w:r>
                      <w:r w:rsidRPr="007B14CE">
                        <w:rPr>
                          <w:i w:val="0"/>
                          <w:iCs w:val="0"/>
                        </w:rPr>
                        <w:t>management</w:t>
                      </w:r>
                    </w:p>
                    <w:p w14:paraId="6736EB5F" w14:textId="77777777" w:rsidR="00F40B6B" w:rsidRDefault="004F5E03" w:rsidP="006B1AF6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F40B6B">
                        <w:rPr>
                          <w:i w:val="0"/>
                          <w:iCs w:val="0"/>
                        </w:rPr>
                        <w:t xml:space="preserve">Executive communication </w:t>
                      </w:r>
                    </w:p>
                    <w:p w14:paraId="70E1D499" w14:textId="6DF83C87" w:rsidR="00EB0CC8" w:rsidRPr="00F40B6B" w:rsidRDefault="004F5E03" w:rsidP="006B1AF6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F40B6B">
                        <w:rPr>
                          <w:i w:val="0"/>
                          <w:iCs w:val="0"/>
                        </w:rPr>
                        <w:t xml:space="preserve">Crisis and issues </w:t>
                      </w:r>
                      <w:r w:rsidR="00EB0CC8" w:rsidRPr="00F40B6B">
                        <w:rPr>
                          <w:i w:val="0"/>
                          <w:iCs w:val="0"/>
                        </w:rPr>
                        <w:t>management</w:t>
                      </w:r>
                    </w:p>
                    <w:p w14:paraId="50485FA6" w14:textId="6715348D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Change and transformation 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communications</w:t>
                      </w:r>
                    </w:p>
                    <w:p w14:paraId="6B27514A" w14:textId="74C231B0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Internal communications and 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culture</w:t>
                      </w:r>
                    </w:p>
                    <w:p w14:paraId="1C22C61F" w14:textId="1C534A35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Stakeholder engagement (institutional, media, partners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)</w:t>
                      </w:r>
                    </w:p>
                    <w:p w14:paraId="06BF1EF6" w14:textId="77777777" w:rsidR="003321AE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Media relations</w:t>
                      </w:r>
                    </w:p>
                    <w:p w14:paraId="1C1274FA" w14:textId="1AF366E5" w:rsidR="003321AE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Brand positioning and narrative strategy</w:t>
                      </w:r>
                    </w:p>
                    <w:p w14:paraId="0240A3FB" w14:textId="0B1E68AD" w:rsidR="00EB0CC8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Thought </w:t>
                      </w:r>
                      <w:r w:rsidR="00EB0CC8" w:rsidRPr="007B14CE">
                        <w:rPr>
                          <w:i w:val="0"/>
                          <w:iCs w:val="0"/>
                        </w:rPr>
                        <w:t>leadership</w:t>
                      </w:r>
                    </w:p>
                    <w:p w14:paraId="2B50F7BA" w14:textId="6B7DAF55" w:rsidR="00695566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Digital</w:t>
                      </w:r>
                      <w:r w:rsidR="003321AE" w:rsidRPr="007B14CE">
                        <w:rPr>
                          <w:i w:val="0"/>
                          <w:iCs w:val="0"/>
                        </w:rPr>
                        <w:t>,</w:t>
                      </w:r>
                      <w:r w:rsidRPr="007B14CE">
                        <w:rPr>
                          <w:i w:val="0"/>
                          <w:iCs w:val="0"/>
                        </w:rPr>
                        <w:t xml:space="preserve"> </w:t>
                      </w:r>
                      <w:r w:rsidR="00F40B6B">
                        <w:rPr>
                          <w:i w:val="0"/>
                          <w:iCs w:val="0"/>
                        </w:rPr>
                        <w:t>Social</w:t>
                      </w:r>
                    </w:p>
                    <w:p w14:paraId="03370B63" w14:textId="1B633EA6" w:rsidR="00F40B6B" w:rsidRPr="00F40B6B" w:rsidRDefault="00F40B6B" w:rsidP="00F40B6B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F40B6B">
                        <w:rPr>
                          <w:i w:val="0"/>
                          <w:iCs w:val="0"/>
                        </w:rPr>
                        <w:t>AI Content Strategy</w:t>
                      </w:r>
                    </w:p>
                    <w:p w14:paraId="1609A02A" w14:textId="1E4FEE34" w:rsidR="00F40B6B" w:rsidRPr="00F40B6B" w:rsidRDefault="00F40B6B" w:rsidP="00F40B6B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F40B6B">
                        <w:rPr>
                          <w:i w:val="0"/>
                          <w:iCs w:val="0"/>
                        </w:rPr>
                        <w:t>AI Content Systems</w:t>
                      </w:r>
                    </w:p>
                    <w:p w14:paraId="22E1644F" w14:textId="59D290EE" w:rsidR="00695566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 xml:space="preserve">KPIs, Team </w:t>
                      </w:r>
                      <w:r w:rsidR="003321AE" w:rsidRPr="007B14CE">
                        <w:rPr>
                          <w:i w:val="0"/>
                          <w:iCs w:val="0"/>
                        </w:rPr>
                        <w:t>leadership</w:t>
                      </w:r>
                    </w:p>
                    <w:p w14:paraId="4B88D178" w14:textId="41C964B1" w:rsidR="00D160A6" w:rsidRPr="007B14CE" w:rsidRDefault="004F5E03" w:rsidP="00A659F3">
                      <w:pPr>
                        <w:pStyle w:val="Heading3"/>
                        <w:numPr>
                          <w:ilvl w:val="0"/>
                          <w:numId w:val="21"/>
                        </w:numPr>
                        <w:rPr>
                          <w:i w:val="0"/>
                          <w:iCs w:val="0"/>
                        </w:rPr>
                      </w:pPr>
                      <w:r w:rsidRPr="007B14CE">
                        <w:rPr>
                          <w:i w:val="0"/>
                          <w:iCs w:val="0"/>
                        </w:rPr>
                        <w:t>Agency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22C18CF7" wp14:editId="775DDFA6">
                <wp:simplePos x="0" y="0"/>
                <wp:positionH relativeFrom="page">
                  <wp:posOffset>467360</wp:posOffset>
                </wp:positionH>
                <wp:positionV relativeFrom="page">
                  <wp:posOffset>8226425</wp:posOffset>
                </wp:positionV>
                <wp:extent cx="1810385" cy="155067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55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F8E14" w14:textId="2C4B9655" w:rsidR="008B6D5A" w:rsidRPr="001563CE" w:rsidRDefault="008B6D5A" w:rsidP="008B6D5A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LANGUAGES</w:t>
                            </w:r>
                          </w:p>
                          <w:p w14:paraId="0731B142" w14:textId="77777777" w:rsidR="002E58AF" w:rsidRPr="00695566" w:rsidRDefault="002E58AF" w:rsidP="0048085A">
                            <w:pPr>
                              <w:pStyle w:val="Heading3"/>
                              <w:ind w:left="360" w:firstLine="0"/>
                              <w:rPr>
                                <w:rFonts w:ascii="FreightTextProBook-Regular" w:eastAsiaTheme="majorEastAsia" w:hAnsi="FreightTextProBook-Regular" w:cstheme="majorBidi"/>
                                <w:iCs w:val="0"/>
                                <w:sz w:val="8"/>
                                <w:szCs w:val="12"/>
                              </w:rPr>
                            </w:pPr>
                          </w:p>
                          <w:p w14:paraId="491DAA07" w14:textId="7F4B4F64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English</w:t>
                            </w:r>
                          </w:p>
                          <w:p w14:paraId="593B262E" w14:textId="6E2FCF08" w:rsidR="008B6D5A" w:rsidRDefault="008B6D5A" w:rsidP="008B6D5A">
                            <w:pPr>
                              <w:pStyle w:val="Heading3"/>
                              <w:rPr>
                                <w:rFonts w:ascii="FreightTextProBook-Regular" w:eastAsiaTheme="majorEastAsia" w:hAnsi="FreightTextProBook-Regular" w:cstheme="majorBidi"/>
                                <w:iCs w:val="0"/>
                              </w:rPr>
                            </w:pPr>
                            <w:r w:rsidRPr="008B6D5A">
                              <w:rPr>
                                <w:rFonts w:hint="eastAsia"/>
                              </w:rPr>
                              <w:t>Native-level fluency, C3</w:t>
                            </w:r>
                          </w:p>
                          <w:p w14:paraId="53A2EF9C" w14:textId="77777777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Romanian</w:t>
                            </w:r>
                          </w:p>
                          <w:p w14:paraId="20349605" w14:textId="77777777" w:rsidR="008B6D5A" w:rsidRDefault="008B6D5A" w:rsidP="008B6D5A">
                            <w:pPr>
                              <w:pStyle w:val="Heading3"/>
                              <w:rPr>
                                <w:rFonts w:ascii="FreightTextProBook-Regular" w:eastAsiaTheme="majorEastAsia" w:hAnsi="FreightTextProBook-Regular" w:cstheme="majorBidi"/>
                                <w:iCs w:val="0"/>
                              </w:rPr>
                            </w:pPr>
                            <w:r w:rsidRPr="008B6D5A">
                              <w:rPr>
                                <w:rFonts w:hint="eastAsia"/>
                              </w:rPr>
                              <w:t>Native-level fluency, C3</w:t>
                            </w:r>
                          </w:p>
                          <w:p w14:paraId="7705BA08" w14:textId="77777777" w:rsidR="008B6D5A" w:rsidRDefault="008B6D5A" w:rsidP="008B6D5A">
                            <w:pPr>
                              <w:pStyle w:val="Heading1"/>
                              <w:rPr>
                                <w:rFonts w:ascii="FreightTextProBook-Regular" w:eastAsiaTheme="majorEastAsia" w:hAnsi="FreightTextProBook-Regular" w:cstheme="majorBidi"/>
                                <w:iCs/>
                                <w:spacing w:val="0"/>
                                <w:sz w:val="20"/>
                              </w:rPr>
                            </w:pPr>
                            <w:r w:rsidRPr="008B6D5A">
                              <w:rPr>
                                <w:rFonts w:ascii="FreightTextProBook-Regular" w:eastAsiaTheme="majorEastAsia" w:hAnsi="FreightTextProBook-Regular" w:cstheme="majorBidi" w:hint="eastAsia"/>
                                <w:iCs/>
                                <w:spacing w:val="0"/>
                                <w:sz w:val="20"/>
                              </w:rPr>
                              <w:t>French</w:t>
                            </w:r>
                          </w:p>
                          <w:p w14:paraId="058C9BB9" w14:textId="19BB9A85" w:rsidR="008B6D5A" w:rsidRDefault="008B6D5A" w:rsidP="008B6D5A">
                            <w:pPr>
                              <w:pStyle w:val="Heading3"/>
                            </w:pPr>
                            <w:r w:rsidRPr="008B6D5A">
                              <w:rPr>
                                <w:rFonts w:hint="eastAsia"/>
                              </w:rPr>
                              <w:t>Conversational, 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8CF7" id="Text Box 22" o:spid="_x0000_s1031" type="#_x0000_t202" style="position:absolute;margin-left:36.8pt;margin-top:647.75pt;width:142.55pt;height:122.1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" filled="f" stroked="f">
                <v:textbox>
                  <w:txbxContent>
                    <w:p w14:paraId="2A8F8E14" w14:textId="2C4B9655" w:rsidR="008B6D5A" w:rsidRPr="001563CE" w:rsidRDefault="008B6D5A" w:rsidP="008B6D5A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LANGUAGES</w:t>
                      </w:r>
                    </w:p>
                    <w:p w14:paraId="0731B142" w14:textId="77777777" w:rsidR="002E58AF" w:rsidRPr="00695566" w:rsidRDefault="002E58AF" w:rsidP="0048085A">
                      <w:pPr>
                        <w:pStyle w:val="Heading3"/>
                        <w:ind w:left="360" w:firstLine="0"/>
                        <w:rPr>
                          <w:rFonts w:ascii="FreightTextProBook-Regular" w:eastAsiaTheme="majorEastAsia" w:hAnsi="FreightTextProBook-Regular" w:cstheme="majorBidi"/>
                          <w:iCs w:val="0"/>
                          <w:sz w:val="8"/>
                          <w:szCs w:val="12"/>
                        </w:rPr>
                      </w:pPr>
                    </w:p>
                    <w:p w14:paraId="491DAA07" w14:textId="7F4B4F64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English</w:t>
                      </w:r>
                    </w:p>
                    <w:p w14:paraId="593B262E" w14:textId="6E2FCF08" w:rsidR="008B6D5A" w:rsidRDefault="008B6D5A" w:rsidP="008B6D5A">
                      <w:pPr>
                        <w:pStyle w:val="Heading3"/>
                        <w:rPr>
                          <w:rFonts w:ascii="FreightTextProBook-Regular" w:eastAsiaTheme="majorEastAsia" w:hAnsi="FreightTextProBook-Regular" w:cstheme="majorBidi"/>
                          <w:iCs w:val="0"/>
                        </w:rPr>
                      </w:pPr>
                      <w:r w:rsidRPr="008B6D5A">
                        <w:rPr>
                          <w:rFonts w:hint="eastAsia"/>
                        </w:rPr>
                        <w:t>Native-level fluency, C3</w:t>
                      </w:r>
                    </w:p>
                    <w:p w14:paraId="53A2EF9C" w14:textId="77777777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Romanian</w:t>
                      </w:r>
                    </w:p>
                    <w:p w14:paraId="20349605" w14:textId="77777777" w:rsidR="008B6D5A" w:rsidRDefault="008B6D5A" w:rsidP="008B6D5A">
                      <w:pPr>
                        <w:pStyle w:val="Heading3"/>
                        <w:rPr>
                          <w:rFonts w:ascii="FreightTextProBook-Regular" w:eastAsiaTheme="majorEastAsia" w:hAnsi="FreightTextProBook-Regular" w:cstheme="majorBidi"/>
                          <w:iCs w:val="0"/>
                        </w:rPr>
                      </w:pPr>
                      <w:r w:rsidRPr="008B6D5A">
                        <w:rPr>
                          <w:rFonts w:hint="eastAsia"/>
                        </w:rPr>
                        <w:t>Native-level fluency, C3</w:t>
                      </w:r>
                    </w:p>
                    <w:p w14:paraId="7705BA08" w14:textId="77777777" w:rsidR="008B6D5A" w:rsidRDefault="008B6D5A" w:rsidP="008B6D5A">
                      <w:pPr>
                        <w:pStyle w:val="Heading1"/>
                        <w:rPr>
                          <w:rFonts w:ascii="FreightTextProBook-Regular" w:eastAsiaTheme="majorEastAsia" w:hAnsi="FreightTextProBook-Regular" w:cstheme="majorBidi"/>
                          <w:iCs/>
                          <w:spacing w:val="0"/>
                          <w:sz w:val="20"/>
                        </w:rPr>
                      </w:pPr>
                      <w:r w:rsidRPr="008B6D5A">
                        <w:rPr>
                          <w:rFonts w:ascii="FreightTextProBook-Regular" w:eastAsiaTheme="majorEastAsia" w:hAnsi="FreightTextProBook-Regular" w:cstheme="majorBidi" w:hint="eastAsia"/>
                          <w:iCs/>
                          <w:spacing w:val="0"/>
                          <w:sz w:val="20"/>
                        </w:rPr>
                        <w:t>French</w:t>
                      </w:r>
                    </w:p>
                    <w:p w14:paraId="058C9BB9" w14:textId="19BB9A85" w:rsidR="008B6D5A" w:rsidRDefault="008B6D5A" w:rsidP="008B6D5A">
                      <w:pPr>
                        <w:pStyle w:val="Heading3"/>
                      </w:pPr>
                      <w:r w:rsidRPr="008B6D5A">
                        <w:rPr>
                          <w:rFonts w:hint="eastAsia"/>
                        </w:rPr>
                        <w:t>Conversational, B1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0369DE59" wp14:editId="4FD55852">
                <wp:simplePos x="0" y="0"/>
                <wp:positionH relativeFrom="page">
                  <wp:posOffset>2415540</wp:posOffset>
                </wp:positionH>
                <wp:positionV relativeFrom="page">
                  <wp:posOffset>3124835</wp:posOffset>
                </wp:positionV>
                <wp:extent cx="4909820" cy="6741160"/>
                <wp:effectExtent l="0" t="0" r="508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74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56FF8" w14:textId="479A6C13" w:rsidR="0079613E" w:rsidRPr="001563CE" w:rsidRDefault="008B6D5A" w:rsidP="0079613E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  <w:sz w:val="26"/>
                                <w:szCs w:val="26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  <w:sz w:val="26"/>
                                <w:szCs w:val="26"/>
                              </w:rPr>
                              <w:t>PROFESSIONAL</w:t>
                            </w:r>
                            <w:r w:rsidR="0079613E"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  <w:sz w:val="26"/>
                                <w:szCs w:val="26"/>
                              </w:rPr>
                              <w:t xml:space="preserve"> Experience</w:t>
                            </w:r>
                          </w:p>
                          <w:p w14:paraId="3BE24CE3" w14:textId="304E0DA0" w:rsidR="00014193" w:rsidRPr="008B6D5A" w:rsidRDefault="0018631F" w:rsidP="00014193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18631F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Narrative Strategist &amp; </w:t>
                            </w:r>
                            <w:r w:rsidR="006F7F02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C-Level </w:t>
                            </w:r>
                            <w:r w:rsidRPr="0018631F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Communications Advisor</w:t>
                            </w:r>
                            <w:r w:rsidR="00014193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>20</w:t>
                            </w:r>
                            <w:r w:rsidR="0001419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24</w:t>
                            </w:r>
                            <w:r w:rsidR="0001756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014193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– Present</w:t>
                            </w:r>
                          </w:p>
                          <w:p w14:paraId="73AC7EDF" w14:textId="77777777" w:rsidR="00014193" w:rsidRPr="0079613E" w:rsidRDefault="00014193" w:rsidP="00014193">
                            <w:pPr>
                              <w:pStyle w:val="Heading3"/>
                            </w:pPr>
                            <w:r>
                              <w:t>Freelance</w:t>
                            </w:r>
                            <w:r w:rsidRPr="0079613E">
                              <w:t xml:space="preserve"> | </w:t>
                            </w:r>
                            <w:r>
                              <w:t>Brussels, Belgium</w:t>
                            </w:r>
                          </w:p>
                          <w:p w14:paraId="2F61B7AB" w14:textId="1C40D793" w:rsidR="00014193" w:rsidRDefault="006D1F3D" w:rsidP="00887877">
                            <w:pPr>
                              <w:pStyle w:val="Heading2"/>
                              <w:jc w:val="both"/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</w:pPr>
                            <w:r w:rsidRPr="006D1F3D"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  <w:t>Advise leadership teams and organizations on narrative strategy and AI-enabled communication systems, with a focus on clarity, consistency, and scalability.</w:t>
                            </w:r>
                            <w:r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  <w:t xml:space="preserve"> </w:t>
                            </w:r>
                            <w:r w:rsidR="00EE38EE" w:rsidRPr="00EE38EE">
                              <w:rPr>
                                <w:rFonts w:ascii="FreightTextProBook-Regular" w:eastAsiaTheme="minorEastAsia" w:hAnsi="FreightTextProBook-Regular"/>
                                <w:b w:val="0"/>
                                <w:bCs w:val="0"/>
                                <w:szCs w:val="24"/>
                              </w:rPr>
                              <w:t>Develop frameworks that align story, strategy, and behavior across internal and external environments.</w:t>
                            </w:r>
                          </w:p>
                          <w:p w14:paraId="49385504" w14:textId="6B0EA9AD" w:rsidR="00933296" w:rsidRDefault="00933296" w:rsidP="0088787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933296">
                              <w:rPr>
                                <w:rFonts w:ascii="FreightTextProBook-Regular" w:hAnsi="FreightTextProBook-Regular"/>
                              </w:rPr>
                              <w:t>Design end-to-end messaging architectures that connect strategy, positioning, and execution across internal and external communication</w:t>
                            </w:r>
                          </w:p>
                          <w:p w14:paraId="68D696CD" w14:textId="1B70609B" w:rsidR="00933296" w:rsidRDefault="00933296" w:rsidP="0088787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933296">
                              <w:rPr>
                                <w:rFonts w:ascii="FreightTextProBook-Regular" w:hAnsi="FreightTextProBook-Regular"/>
                              </w:rPr>
                              <w:t>Build AI-assisted content systems (custom GPTs, prompt frameworks, modular content structures) to scale communication while maintaining voice and coherence</w:t>
                            </w:r>
                          </w:p>
                          <w:p w14:paraId="4A86098D" w14:textId="36FABF94" w:rsidR="00EE38EE" w:rsidRPr="00460156" w:rsidRDefault="008841F6" w:rsidP="0088787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841F6">
                              <w:rPr>
                                <w:rFonts w:ascii="FreightTextProBook-Regular" w:hAnsi="FreightTextProBook-Regular"/>
                              </w:rPr>
                              <w:t>Translate complex business priorities into usable communication frameworks adopted across teams and markets</w:t>
                            </w:r>
                            <w:r w:rsidR="00EE38EE" w:rsidRPr="00460156">
                              <w:rPr>
                                <w:rFonts w:ascii="FreightTextProBook-Regular" w:hAnsi="FreightTextProBook-Regular"/>
                              </w:rPr>
                              <w:t>.</w:t>
                            </w:r>
                          </w:p>
                          <w:p w14:paraId="09556A45" w14:textId="2F465451" w:rsidR="0079613E" w:rsidRPr="008B6D5A" w:rsidRDefault="00E012A2" w:rsidP="0079613E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Head of Communications, Europe</w:t>
                            </w:r>
                            <w:r w:rsidR="0079613E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>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79613E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2024</w:t>
                            </w:r>
                          </w:p>
                          <w:p w14:paraId="4693AEB7" w14:textId="2E1EFDFB" w:rsidR="00E012A2" w:rsidRPr="00E012A2" w:rsidRDefault="00E012A2" w:rsidP="00E012A2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Securitas Group</w:t>
                            </w:r>
                            <w:r w:rsidR="0079613E" w:rsidRPr="0079613E">
                              <w:t xml:space="preserve"> | </w:t>
                            </w:r>
                            <w:r>
                              <w:t>Brussels, Belgium</w:t>
                            </w:r>
                            <w:r>
                              <w:br/>
                            </w:r>
                            <w:r w:rsidRPr="00E012A2">
                              <w:rPr>
                                <w:i w:val="0"/>
                                <w:iCs w:val="0"/>
                              </w:rPr>
                              <w:t>Global leader in security services with 350,000+ employees in 45 markets</w:t>
                            </w:r>
                          </w:p>
                          <w:p w14:paraId="3E3ED1BA" w14:textId="05A7D23F" w:rsidR="00847AF3" w:rsidRPr="00847AF3" w:rsidRDefault="00847AF3" w:rsidP="00847AF3">
                            <w:p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47AF3">
                              <w:rPr>
                                <w:rFonts w:ascii="FreightTextProBook-Regular" w:hAnsi="FreightTextProBook-Regular"/>
                              </w:rPr>
                              <w:t>Led narrative direction and executive communication across complex markets, aligning strategy, culture, and messaging at scale.</w:t>
                            </w:r>
                          </w:p>
                          <w:p w14:paraId="7D643ABF" w14:textId="1D937D68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Designed and executed an integrated European communications strategy across</w:t>
                            </w:r>
                            <w:r>
                              <w:rPr>
                                <w:rFonts w:ascii="FreightTextProBook-Regular" w:hAnsi="FreightTextProBook-Regular"/>
                              </w:rPr>
                              <w:br/>
                            </w: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22 countries, aligning regional narratives with global brand positioning.</w:t>
                            </w:r>
                          </w:p>
                          <w:p w14:paraId="092EBD0F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Elevated executive visibility and trust, increasing earned media presence by 45% YoY and engagement with institutional stakeholders.</w:t>
                            </w:r>
                          </w:p>
                          <w:p w14:paraId="61178BBD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Led crisis response and internal communications during major restructuring, sustaining &gt;90% retention among key leadership roles.</w:t>
                            </w:r>
                          </w:p>
                          <w:p w14:paraId="14DF5D71" w14:textId="3850EB73" w:rsidR="0079613E" w:rsidRPr="00843E4B" w:rsidRDefault="00E012A2" w:rsidP="0079613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Built and mentored a network of 40+ country communicators, standardizing messaging and KPIs across all markets.</w:t>
                            </w:r>
                          </w:p>
                          <w:p w14:paraId="0F738535" w14:textId="11052175" w:rsidR="008B6D5A" w:rsidRPr="008B6D5A" w:rsidRDefault="00E012A2" w:rsidP="008B6D5A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Head of Communications, Brand and Digital - Global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15 </w:t>
                            </w:r>
                            <w:r w:rsidR="008B6D5A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054977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2020</w:t>
                            </w:r>
                          </w:p>
                          <w:p w14:paraId="5DC9F9B3" w14:textId="6A7BD0C9" w:rsidR="008B6D5A" w:rsidRPr="0079613E" w:rsidRDefault="00E012A2" w:rsidP="00E012A2">
                            <w:pPr>
                              <w:pStyle w:val="Heading3"/>
                              <w:ind w:left="0" w:firstLine="0"/>
                            </w:pPr>
                            <w:r>
                              <w:t>BICS (Telecommunications)</w:t>
                            </w:r>
                            <w:r w:rsidR="008B6D5A" w:rsidRPr="0079613E">
                              <w:t xml:space="preserve"> | </w:t>
                            </w:r>
                            <w:r>
                              <w:t>Brussels, Belgium</w:t>
                            </w:r>
                            <w:r>
                              <w:br/>
                            </w:r>
                            <w:r w:rsidRPr="00E012A2">
                              <w:t>International teleco</w:t>
                            </w:r>
                            <w:r>
                              <w:t>m</w:t>
                            </w:r>
                            <w:r w:rsidRPr="00E012A2">
                              <w:t>m</w:t>
                            </w:r>
                            <w:r>
                              <w:t>unications</w:t>
                            </w:r>
                            <w:r w:rsidRPr="00E012A2">
                              <w:t xml:space="preserve"> provider serving 100+ countries and major carriers</w:t>
                            </w:r>
                          </w:p>
                          <w:p w14:paraId="4AD00105" w14:textId="2D926894" w:rsidR="00847AF3" w:rsidRDefault="00847AF3" w:rsidP="00847AF3">
                            <w:p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47AF3">
                              <w:rPr>
                                <w:rFonts w:ascii="FreightTextProBook-Regular" w:hAnsi="FreightTextProBook-Regular"/>
                              </w:rPr>
                              <w:t>Built and guided communication strategy across global teams, shaping brand narrative and managing high-stakes positioning.</w:t>
                            </w:r>
                          </w:p>
                          <w:p w14:paraId="03A83A91" w14:textId="61DF33B8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Directed all aspects of global communications and brand strategy, repositioning BICS as a global digital leader.</w:t>
                            </w:r>
                          </w:p>
                          <w:p w14:paraId="67DB8D69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Managed media relations and executive profiling across continents, achieving 300% growth in digital reach and 250% website traffic increase.</w:t>
                            </w:r>
                          </w:p>
                          <w:p w14:paraId="6CCCF2F2" w14:textId="77777777" w:rsidR="00E012A2" w:rsidRPr="00E012A2" w:rsidRDefault="00E012A2" w:rsidP="00E012A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012A2">
                              <w:rPr>
                                <w:rFonts w:ascii="FreightTextProBook-Regular" w:hAnsi="FreightTextProBook-Regular"/>
                              </w:rPr>
                              <w:t>Oversaw global crisis communications, ensuring business continuity and reputational resilience.</w:t>
                            </w:r>
                          </w:p>
                          <w:p w14:paraId="1D5CDC5B" w14:textId="0F2CDFB8" w:rsidR="002021A0" w:rsidRPr="00847AF3" w:rsidRDefault="00E012A2" w:rsidP="006F5C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D22121">
                              <w:rPr>
                                <w:rFonts w:ascii="FreightTextProBook-Regular" w:hAnsi="FreightTextProBook-Regular"/>
                              </w:rPr>
                              <w:t>Streamlined content and agency operations, reducing costs by 30% while maintaining quality and consistency.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DE59" id="Text Box 17" o:spid="_x0000_s1032" type="#_x0000_t202" style="position:absolute;margin-left:190.2pt;margin-top:246.05pt;width:386.6pt;height:530.8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" filled="f" stroked="f">
                <v:textbox inset=",,0">
                  <w:txbxContent>
                    <w:p w14:paraId="59756FF8" w14:textId="479A6C13" w:rsidR="0079613E" w:rsidRPr="001563CE" w:rsidRDefault="008B6D5A" w:rsidP="0079613E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  <w:sz w:val="26"/>
                          <w:szCs w:val="26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  <w:sz w:val="26"/>
                          <w:szCs w:val="26"/>
                        </w:rPr>
                        <w:t>PROFESSIONAL</w:t>
                      </w:r>
                      <w:r w:rsidR="0079613E"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  <w:sz w:val="26"/>
                          <w:szCs w:val="26"/>
                        </w:rPr>
                        <w:t xml:space="preserve"> Experience</w:t>
                      </w:r>
                    </w:p>
                    <w:p w14:paraId="3BE24CE3" w14:textId="304E0DA0" w:rsidR="00014193" w:rsidRPr="008B6D5A" w:rsidRDefault="0018631F" w:rsidP="00014193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18631F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Narrative Strategist &amp; </w:t>
                      </w:r>
                      <w:r w:rsidR="006F7F02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C-Level </w:t>
                      </w:r>
                      <w:r w:rsidRPr="0018631F">
                        <w:rPr>
                          <w:rFonts w:ascii="Futura Book" w:hAnsi="Futura Book"/>
                          <w:b w:val="0"/>
                          <w:bCs w:val="0"/>
                        </w:rPr>
                        <w:t>Communications Advisor</w:t>
                      </w:r>
                      <w:r w:rsidR="00014193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>20</w:t>
                      </w:r>
                      <w:r w:rsidR="00014193">
                        <w:rPr>
                          <w:rFonts w:ascii="Futura Book" w:hAnsi="Futura Book"/>
                          <w:b w:val="0"/>
                          <w:bCs w:val="0"/>
                        </w:rPr>
                        <w:t>24</w:t>
                      </w:r>
                      <w:r w:rsidR="0001756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014193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– Present</w:t>
                      </w:r>
                    </w:p>
                    <w:p w14:paraId="73AC7EDF" w14:textId="77777777" w:rsidR="00014193" w:rsidRPr="0079613E" w:rsidRDefault="00014193" w:rsidP="00014193">
                      <w:pPr>
                        <w:pStyle w:val="Heading3"/>
                      </w:pPr>
                      <w:r>
                        <w:t>Freelance</w:t>
                      </w:r>
                      <w:r w:rsidRPr="0079613E">
                        <w:t xml:space="preserve"> | </w:t>
                      </w:r>
                      <w:r>
                        <w:t>Brussels, Belgium</w:t>
                      </w:r>
                    </w:p>
                    <w:p w14:paraId="2F61B7AB" w14:textId="1C40D793" w:rsidR="00014193" w:rsidRDefault="006D1F3D" w:rsidP="00887877">
                      <w:pPr>
                        <w:pStyle w:val="Heading2"/>
                        <w:jc w:val="both"/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</w:pPr>
                      <w:r w:rsidRPr="006D1F3D"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  <w:t>Advise leadership teams and organizations on narrative strategy and AI-enabled communication systems, with a focus on clarity, consistency, and scalability.</w:t>
                      </w:r>
                      <w:r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  <w:t xml:space="preserve"> </w:t>
                      </w:r>
                      <w:r w:rsidR="00EE38EE" w:rsidRPr="00EE38EE">
                        <w:rPr>
                          <w:rFonts w:ascii="FreightTextProBook-Regular" w:eastAsiaTheme="minorEastAsia" w:hAnsi="FreightTextProBook-Regular"/>
                          <w:b w:val="0"/>
                          <w:bCs w:val="0"/>
                          <w:szCs w:val="24"/>
                        </w:rPr>
                        <w:t>Develop frameworks that align story, strategy, and behavior across internal and external environments.</w:t>
                      </w:r>
                    </w:p>
                    <w:p w14:paraId="49385504" w14:textId="6B0EA9AD" w:rsidR="00933296" w:rsidRDefault="00933296" w:rsidP="0088787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933296">
                        <w:rPr>
                          <w:rFonts w:ascii="FreightTextProBook-Regular" w:hAnsi="FreightTextProBook-Regular"/>
                        </w:rPr>
                        <w:t>Design end-to-end messaging architectures that connect strategy, positioning, and execution across internal and external communication</w:t>
                      </w:r>
                    </w:p>
                    <w:p w14:paraId="68D696CD" w14:textId="1B70609B" w:rsidR="00933296" w:rsidRDefault="00933296" w:rsidP="0088787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933296">
                        <w:rPr>
                          <w:rFonts w:ascii="FreightTextProBook-Regular" w:hAnsi="FreightTextProBook-Regular"/>
                        </w:rPr>
                        <w:t>Build AI-assisted content systems (custom GPTs, prompt frameworks, modular content structures) to scale communication while maintaining voice and coherence</w:t>
                      </w:r>
                    </w:p>
                    <w:p w14:paraId="4A86098D" w14:textId="36FABF94" w:rsidR="00EE38EE" w:rsidRPr="00460156" w:rsidRDefault="008841F6" w:rsidP="0088787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8841F6">
                        <w:rPr>
                          <w:rFonts w:ascii="FreightTextProBook-Regular" w:hAnsi="FreightTextProBook-Regular"/>
                        </w:rPr>
                        <w:t>Translate complex business priorities into usable communication frameworks adopted across teams and markets</w:t>
                      </w:r>
                      <w:r w:rsidR="00EE38EE" w:rsidRPr="00460156">
                        <w:rPr>
                          <w:rFonts w:ascii="FreightTextProBook-Regular" w:hAnsi="FreightTextProBook-Regular"/>
                        </w:rPr>
                        <w:t>.</w:t>
                      </w:r>
                    </w:p>
                    <w:p w14:paraId="09556A45" w14:textId="2F465451" w:rsidR="0079613E" w:rsidRPr="008B6D5A" w:rsidRDefault="00E012A2" w:rsidP="0079613E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Head of Communications, Europe</w:t>
                      </w:r>
                      <w:r w:rsidR="0079613E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>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79613E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2024</w:t>
                      </w:r>
                    </w:p>
                    <w:p w14:paraId="4693AEB7" w14:textId="2E1EFDFB" w:rsidR="00E012A2" w:rsidRPr="00E012A2" w:rsidRDefault="00E012A2" w:rsidP="00E012A2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Securitas Group</w:t>
                      </w:r>
                      <w:r w:rsidR="0079613E" w:rsidRPr="0079613E">
                        <w:t xml:space="preserve"> | </w:t>
                      </w:r>
                      <w:r>
                        <w:t>Brussels, Belgium</w:t>
                      </w:r>
                      <w:r>
                        <w:br/>
                      </w:r>
                      <w:r w:rsidRPr="00E012A2">
                        <w:rPr>
                          <w:i w:val="0"/>
                          <w:iCs w:val="0"/>
                        </w:rPr>
                        <w:t>Global leader in security services with 350,000+ employees in 45 markets</w:t>
                      </w:r>
                    </w:p>
                    <w:p w14:paraId="3E3ED1BA" w14:textId="05A7D23F" w:rsidR="00847AF3" w:rsidRPr="00847AF3" w:rsidRDefault="00847AF3" w:rsidP="00847AF3">
                      <w:p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847AF3">
                        <w:rPr>
                          <w:rFonts w:ascii="FreightTextProBook-Regular" w:hAnsi="FreightTextProBook-Regular"/>
                        </w:rPr>
                        <w:t>Led narrative direction and executive communication across complex markets, aligning strategy, culture, and messaging at scale.</w:t>
                      </w:r>
                    </w:p>
                    <w:p w14:paraId="7D643ABF" w14:textId="1D937D68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Designed and executed an integrated European communications strategy across</w:t>
                      </w:r>
                      <w:r>
                        <w:rPr>
                          <w:rFonts w:ascii="FreightTextProBook-Regular" w:hAnsi="FreightTextProBook-Regular"/>
                        </w:rPr>
                        <w:br/>
                      </w:r>
                      <w:r w:rsidRPr="00E012A2">
                        <w:rPr>
                          <w:rFonts w:ascii="FreightTextProBook-Regular" w:hAnsi="FreightTextProBook-Regular"/>
                        </w:rPr>
                        <w:t>22 countries, aligning regional narratives with global brand positioning.</w:t>
                      </w:r>
                    </w:p>
                    <w:p w14:paraId="092EBD0F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Elevated executive visibility and trust, increasing earned media presence by 45% YoY and engagement with institutional stakeholders.</w:t>
                      </w:r>
                    </w:p>
                    <w:p w14:paraId="61178BBD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Led crisis response and internal communications during major restructuring, sustaining &gt;90% retention among key leadership roles.</w:t>
                      </w:r>
                    </w:p>
                    <w:p w14:paraId="14DF5D71" w14:textId="3850EB73" w:rsidR="0079613E" w:rsidRPr="00843E4B" w:rsidRDefault="00E012A2" w:rsidP="0079613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Built and mentored a network of 40+ country communicators, standardizing messaging and KPIs across all markets.</w:t>
                      </w:r>
                    </w:p>
                    <w:p w14:paraId="0F738535" w14:textId="11052175" w:rsidR="008B6D5A" w:rsidRPr="008B6D5A" w:rsidRDefault="00E012A2" w:rsidP="008B6D5A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Head of Communications, Brand and Digital - Global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15 </w:t>
                      </w:r>
                      <w:r w:rsidR="008B6D5A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054977">
                        <w:rPr>
                          <w:rFonts w:ascii="Futura Book" w:hAnsi="Futura Book"/>
                          <w:b w:val="0"/>
                          <w:bCs w:val="0"/>
                        </w:rPr>
                        <w:t>2020</w:t>
                      </w:r>
                    </w:p>
                    <w:p w14:paraId="5DC9F9B3" w14:textId="6A7BD0C9" w:rsidR="008B6D5A" w:rsidRPr="0079613E" w:rsidRDefault="00E012A2" w:rsidP="00E012A2">
                      <w:pPr>
                        <w:pStyle w:val="Heading3"/>
                        <w:ind w:left="0" w:firstLine="0"/>
                      </w:pPr>
                      <w:r>
                        <w:t>BICS (Telecommunications)</w:t>
                      </w:r>
                      <w:r w:rsidR="008B6D5A" w:rsidRPr="0079613E">
                        <w:t xml:space="preserve"> | </w:t>
                      </w:r>
                      <w:r>
                        <w:t>Brussels, Belgium</w:t>
                      </w:r>
                      <w:r>
                        <w:br/>
                      </w:r>
                      <w:r w:rsidRPr="00E012A2">
                        <w:t>International teleco</w:t>
                      </w:r>
                      <w:r>
                        <w:t>m</w:t>
                      </w:r>
                      <w:r w:rsidRPr="00E012A2">
                        <w:t>m</w:t>
                      </w:r>
                      <w:r>
                        <w:t>unications</w:t>
                      </w:r>
                      <w:r w:rsidRPr="00E012A2">
                        <w:t xml:space="preserve"> provider serving 100+ countries and major carriers</w:t>
                      </w:r>
                    </w:p>
                    <w:p w14:paraId="4AD00105" w14:textId="2D926894" w:rsidR="00847AF3" w:rsidRDefault="00847AF3" w:rsidP="00847AF3">
                      <w:p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847AF3">
                        <w:rPr>
                          <w:rFonts w:ascii="FreightTextProBook-Regular" w:hAnsi="FreightTextProBook-Regular"/>
                        </w:rPr>
                        <w:t>Built and guided communication strategy across global teams, shaping brand narrative and managing high-stakes positioning.</w:t>
                      </w:r>
                    </w:p>
                    <w:p w14:paraId="03A83A91" w14:textId="61DF33B8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Directed all aspects of global communications and brand strategy, repositioning BICS as a global digital leader.</w:t>
                      </w:r>
                    </w:p>
                    <w:p w14:paraId="67DB8D69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Managed media relations and executive profiling across continents, achieving 300% growth in digital reach and 250% website traffic increase.</w:t>
                      </w:r>
                    </w:p>
                    <w:p w14:paraId="6CCCF2F2" w14:textId="77777777" w:rsidR="00E012A2" w:rsidRPr="00E012A2" w:rsidRDefault="00E012A2" w:rsidP="00E012A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E012A2">
                        <w:rPr>
                          <w:rFonts w:ascii="FreightTextProBook-Regular" w:hAnsi="FreightTextProBook-Regular"/>
                        </w:rPr>
                        <w:t>Oversaw global crisis communications, ensuring business continuity and reputational resilience.</w:t>
                      </w:r>
                    </w:p>
                    <w:p w14:paraId="1D5CDC5B" w14:textId="0F2CDFB8" w:rsidR="002021A0" w:rsidRPr="00847AF3" w:rsidRDefault="00E012A2" w:rsidP="006F5C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FreightTextProBook-Regular" w:hAnsi="FreightTextProBook-Regular"/>
                        </w:rPr>
                      </w:pPr>
                      <w:r w:rsidRPr="00D22121">
                        <w:rPr>
                          <w:rFonts w:ascii="FreightTextProBook-Regular" w:hAnsi="FreightTextProBook-Regular"/>
                        </w:rPr>
                        <w:t>Streamlined content and agency operations, reducing costs by 30% while maintaining quality and consistency.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48C5F7D7" wp14:editId="1CC8C3E1">
                <wp:simplePos x="0" y="0"/>
                <wp:positionH relativeFrom="page">
                  <wp:posOffset>2415540</wp:posOffset>
                </wp:positionH>
                <wp:positionV relativeFrom="page">
                  <wp:posOffset>1478280</wp:posOffset>
                </wp:positionV>
                <wp:extent cx="4909820" cy="154432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54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3AC97" w14:textId="77777777" w:rsidR="0079613E" w:rsidRPr="001563CE" w:rsidRDefault="0079613E" w:rsidP="0079613E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Profile</w:t>
                            </w:r>
                          </w:p>
                          <w:p w14:paraId="13E0DBA6" w14:textId="33575E4E" w:rsidR="002021A0" w:rsidRPr="001C5D5F" w:rsidRDefault="00044EC2" w:rsidP="00063D9A">
                            <w:pPr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044EC2">
                              <w:rPr>
                                <w:sz w:val="22"/>
                                <w:szCs w:val="22"/>
                              </w:rPr>
                              <w:t xml:space="preserve">Global communications leader with extensive expertise in shaping reputation, stakeholder trust, and executive communication across Europe and global markets. </w:t>
                            </w:r>
                            <w:r w:rsidR="00063D9A" w:rsidRPr="00063D9A">
                              <w:rPr>
                                <w:sz w:val="22"/>
                                <w:szCs w:val="22"/>
                              </w:rPr>
                              <w:t>Combines narrative strategy with AI-enabled content systems, building messaging architectures, custom GPTs, and scalable workflows. Led multi-country transformation and crisis programs, translating complex priorities into structured communication and consistent output.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F7D7" id="Text Box 2" o:spid="_x0000_s1033" type="#_x0000_t202" style="position:absolute;margin-left:190.2pt;margin-top:116.4pt;width:386.6pt;height:121.6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" filled="f" stroked="f">
                <v:textbox>
                  <w:txbxContent>
                    <w:p w14:paraId="1D63AC97" w14:textId="77777777" w:rsidR="0079613E" w:rsidRPr="001563CE" w:rsidRDefault="0079613E" w:rsidP="0079613E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Profile</w:t>
                      </w:r>
                    </w:p>
                    <w:p w14:paraId="13E0DBA6" w14:textId="33575E4E" w:rsidR="002021A0" w:rsidRPr="001C5D5F" w:rsidRDefault="00044EC2" w:rsidP="00063D9A">
                      <w:pPr>
                        <w:jc w:val="both"/>
                        <w:rPr>
                          <w:sz w:val="22"/>
                          <w:szCs w:val="22"/>
                        </w:rPr>
                      </w:pPr>
                      <w:r w:rsidRPr="00044EC2">
                        <w:rPr>
                          <w:sz w:val="22"/>
                          <w:szCs w:val="22"/>
                        </w:rPr>
                        <w:t xml:space="preserve">Global communications leader with extensive expertise in shaping reputation, stakeholder trust, and executive communication across Europe and global markets. </w:t>
                      </w:r>
                      <w:r w:rsidR="00063D9A" w:rsidRPr="00063D9A">
                        <w:rPr>
                          <w:sz w:val="22"/>
                          <w:szCs w:val="22"/>
                        </w:rPr>
                        <w:t>Combines narrative strategy with AI-enabled content systems, building messaging architectures, custom GPTs, and scalable workflows. Led multi-country transformation and crisis programs, translating complex priorities into structured communication and consistent output.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2021A0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4161" behindDoc="1" locked="1" layoutInCell="1" allowOverlap="1" wp14:anchorId="3C848CBF" wp14:editId="54F93AD0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0" cy="1289050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8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DD93F" id="Rectangle 1" o:spid="_x0000_s1026" alt="&quot;&quot;" style="position:absolute;margin-left:-36pt;margin-top:0;width:612pt;height:101.5pt;z-index:-2516623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" fillcolor="#003364 [2900]" stroked="f" strokeweight="1pt">
                <w10:wrap anchory="page"/>
                <w10:anchorlock/>
              </v:rect>
            </w:pict>
          </mc:Fallback>
        </mc:AlternateContent>
      </w:r>
    </w:p>
    <w:p w14:paraId="1DA5C1F2" w14:textId="3A29A94C" w:rsidR="002021A0" w:rsidRPr="00CE3F0D" w:rsidRDefault="008B6D5A" w:rsidP="002021A0">
      <w:pPr>
        <w:pStyle w:val="Title"/>
        <w:rPr>
          <w:rFonts w:ascii="FreightTextProBook-Regular" w:hAnsi="FreightTextProBook-Regular"/>
          <w:b/>
          <w:bCs/>
          <w:sz w:val="48"/>
          <w:szCs w:val="48"/>
        </w:rPr>
      </w:pPr>
      <w:r w:rsidRPr="00CE3F0D">
        <w:rPr>
          <w:rFonts w:ascii="FreightTextProBook-Regular" w:hAnsi="FreightTextProBook-Regular"/>
          <w:b/>
          <w:bCs/>
          <w:sz w:val="48"/>
          <w:szCs w:val="48"/>
        </w:rPr>
        <w:t>A</w:t>
      </w:r>
      <w:r w:rsidRPr="00CE3F0D">
        <w:rPr>
          <w:rFonts w:ascii="FreightTextProBook-Regular" w:hAnsi="FreightTextProBook-Regular"/>
          <w:b/>
          <w:bCs/>
          <w:sz w:val="40"/>
          <w:szCs w:val="40"/>
        </w:rPr>
        <w:t>LEXANDRU</w:t>
      </w:r>
      <w:r w:rsidRPr="00CE3F0D">
        <w:rPr>
          <w:rFonts w:ascii="FreightTextProBook-Regular" w:hAnsi="FreightTextProBook-Regular"/>
          <w:b/>
          <w:bCs/>
          <w:sz w:val="48"/>
          <w:szCs w:val="48"/>
        </w:rPr>
        <w:t xml:space="preserve"> F</w:t>
      </w:r>
      <w:r w:rsidRPr="00CE3F0D">
        <w:rPr>
          <w:rFonts w:ascii="FreightTextProBook-Regular" w:hAnsi="FreightTextProBook-Regular"/>
          <w:b/>
          <w:bCs/>
          <w:sz w:val="40"/>
          <w:szCs w:val="40"/>
        </w:rPr>
        <w:t>ILIP</w:t>
      </w:r>
    </w:p>
    <w:p w14:paraId="4E822ECC" w14:textId="16808312" w:rsidR="00060DEE" w:rsidRPr="00CE3F0D" w:rsidRDefault="006F2A1A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Global Head of Communications </w:t>
      </w:r>
      <w:r w:rsidR="00DC13D4" w:rsidRPr="00DC13D4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br/>
      </w:r>
      <w:r w:rsidR="001563CE"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t xml:space="preserve">AI-ENABLED COMMUNICATION SYSTEMS | CORPORATE REPUTATION </w:t>
      </w:r>
      <w:r w:rsid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br/>
      </w:r>
      <w:r w:rsidR="001563CE"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t>EXECUTIVE COMMUNICATION | TRANSFORMATION</w:t>
      </w:r>
    </w:p>
    <w:p w14:paraId="7E10B86E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DA5BDF9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68DED0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437D7F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2120AD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18E290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CB17B9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1E1CD6E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2E04B7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F448E0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763DCD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D89775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468192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0094009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0F6886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3DE3AA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6D4AE7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08BBB4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474F70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734976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7DC699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C5CF4C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65E7B1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0B29602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512575B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AB90AB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85D847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D00DD21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DA4FCD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46C8E4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1B1457D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9C5D277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B7F22C8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886161F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6A513C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6D35286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CD9D34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7D29D3F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FCF55BA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E7D76B6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87A19C1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CA45A3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2E2656F5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8714550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86484F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8C9F664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02EA52DD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E70587B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37CE7833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42E0F23C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550107F8" w14:textId="77777777" w:rsidR="00060DEE" w:rsidRPr="00CE3F0D" w:rsidRDefault="00060DEE" w:rsidP="008B6D5A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</w:p>
    <w:p w14:paraId="656AB4AA" w14:textId="6DDF73B8" w:rsidR="00C277AF" w:rsidRPr="00CE3F0D" w:rsidRDefault="00C277AF" w:rsidP="000A2076">
      <w:pPr>
        <w:pStyle w:val="Title"/>
        <w:rPr>
          <w:rFonts w:ascii="FreightTextProBook-Regular" w:hAnsi="FreightTextProBook-Regular"/>
          <w:b/>
          <w:bCs/>
          <w:sz w:val="48"/>
          <w:szCs w:val="48"/>
        </w:rPr>
      </w:pPr>
      <w:r w:rsidRPr="000A2076">
        <w:rPr>
          <w:rFonts w:ascii="FreightTextProBook-Regular" w:hAnsi="FreightTextProBook-Regular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49758C1" wp14:editId="00C2A9A6">
                <wp:simplePos x="0" y="0"/>
                <wp:positionH relativeFrom="column">
                  <wp:posOffset>-476250</wp:posOffset>
                </wp:positionH>
                <wp:positionV relativeFrom="page">
                  <wp:posOffset>-9525</wp:posOffset>
                </wp:positionV>
                <wp:extent cx="7915275" cy="1289050"/>
                <wp:effectExtent l="0" t="0" r="9525" b="6350"/>
                <wp:wrapNone/>
                <wp:docPr id="80989364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275" cy="1289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A9D27" id="Rectangle 1" o:spid="_x0000_s1026" alt="&quot;&quot;" style="position:absolute;margin-left:-37.5pt;margin-top:-.75pt;width:623.25pt;height:101.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" fillcolor="#003364 [2900]" stroked="f" strokeweight="1pt">
                <w10:wrap anchory="page"/>
                <w10:anchorlock/>
              </v:rect>
            </w:pict>
          </mc:Fallback>
        </mc:AlternateContent>
      </w:r>
      <w:r w:rsidRPr="00CE3F0D">
        <w:rPr>
          <w:rFonts w:ascii="FreightTextProBook-Regular" w:hAnsi="FreightTextProBook-Regular"/>
          <w:b/>
          <w:bCs/>
          <w:sz w:val="48"/>
          <w:szCs w:val="48"/>
        </w:rPr>
        <w:t>A</w:t>
      </w:r>
      <w:r w:rsidRPr="000A2076">
        <w:rPr>
          <w:rFonts w:ascii="FreightTextProBook-Regular" w:hAnsi="FreightTextProBook-Regular"/>
          <w:b/>
          <w:bCs/>
          <w:sz w:val="40"/>
          <w:szCs w:val="40"/>
        </w:rPr>
        <w:t>LEXANDRU</w:t>
      </w:r>
      <w:r w:rsidRPr="00CE3F0D">
        <w:rPr>
          <w:rFonts w:ascii="FreightTextProBook-Regular" w:hAnsi="FreightTextProBook-Regular"/>
          <w:b/>
          <w:bCs/>
          <w:sz w:val="48"/>
          <w:szCs w:val="48"/>
        </w:rPr>
        <w:t xml:space="preserve"> F</w:t>
      </w:r>
      <w:r w:rsidRPr="000A2076">
        <w:rPr>
          <w:rFonts w:ascii="FreightTextProBook-Regular" w:hAnsi="FreightTextProBook-Regular"/>
          <w:b/>
          <w:bCs/>
          <w:sz w:val="40"/>
          <w:szCs w:val="40"/>
        </w:rPr>
        <w:t>ILIP</w:t>
      </w:r>
    </w:p>
    <w:p w14:paraId="57575F14" w14:textId="5C4EF1E3" w:rsidR="00C277AF" w:rsidRPr="00CE3F0D" w:rsidRDefault="001563CE" w:rsidP="001563CE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22"/>
          <w:szCs w:val="22"/>
          <w14:textOutline w14:w="9525" w14:cap="rnd" w14:cmpd="sng" w14:algn="ctr">
            <w14:noFill/>
            <w14:prstDash w14:val="solid"/>
            <w14:bevel/>
          </w14:textOutline>
        </w:rPr>
        <w:t xml:space="preserve">Global Head of Communications </w:t>
      </w:r>
      <w:r w:rsidRPr="00DC13D4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t xml:space="preserve">AI-ENABLED COMMUNICATION SYSTEMS | CORPORATE REPUTATION </w:t>
      </w:r>
      <w:r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br/>
      </w:r>
      <w:r w:rsidRPr="001563CE">
        <w:rPr>
          <w:rFonts w:ascii="FreightTextProBook-Regular" w:eastAsiaTheme="minorHAnsi" w:hAnsi="FreightTextProBook-Regular"/>
          <w:caps/>
          <w:color w:val="FFFFFF" w:themeColor="background1"/>
          <w:spacing w:val="40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  <w:t>EXECUTIVE COMMUNICATION | TRANSFORMATION</w:t>
      </w:r>
    </w:p>
    <w:p w14:paraId="43B07C59" w14:textId="730F049E" w:rsidR="00C277AF" w:rsidRPr="00CE3F0D" w:rsidRDefault="002152AB" w:rsidP="00C277AF">
      <w:pPr>
        <w:jc w:val="center"/>
        <w:rPr>
          <w:rFonts w:ascii="FreightTextProBook-Regular" w:eastAsiaTheme="minorHAnsi" w:hAnsi="FreightTextProBook-Regular"/>
          <w:caps/>
          <w:color w:val="FFFFFF" w:themeColor="background1"/>
          <w:spacing w:val="40"/>
          <w:szCs w:val="20"/>
          <w14:textOutline w14:w="9525" w14:cap="rnd" w14:cmpd="sng" w14:algn="ctr">
            <w14:noFill/>
            <w14:prstDash w14:val="solid"/>
            <w14:bevel/>
          </w14:textOutline>
        </w:rPr>
      </w:pPr>
      <w:r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EC88F24" wp14:editId="0E2CABA3">
                <wp:simplePos x="0" y="0"/>
                <wp:positionH relativeFrom="column">
                  <wp:posOffset>1899920</wp:posOffset>
                </wp:positionH>
                <wp:positionV relativeFrom="paragraph">
                  <wp:posOffset>91440</wp:posOffset>
                </wp:positionV>
                <wp:extent cx="0" cy="8783955"/>
                <wp:effectExtent l="0" t="0" r="38100" b="36195"/>
                <wp:wrapNone/>
                <wp:docPr id="15449363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839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AAF88" id="Straight Connector 1" o:spid="_x0000_s1026" style="position:absolute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9.6pt,7.2pt" to="149.6pt,6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" strokecolor="#bfbfbf [2412]">
                <v:stroke joinstyle="miter"/>
              </v:line>
            </w:pict>
          </mc:Fallback>
        </mc:AlternateContent>
      </w:r>
      <w:r w:rsidR="00235E3B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92049" behindDoc="0" locked="0" layoutInCell="1" allowOverlap="1" wp14:anchorId="714D867F" wp14:editId="2F7F6BFB">
                <wp:simplePos x="0" y="0"/>
                <wp:positionH relativeFrom="column">
                  <wp:posOffset>-445770</wp:posOffset>
                </wp:positionH>
                <wp:positionV relativeFrom="paragraph">
                  <wp:posOffset>5581840</wp:posOffset>
                </wp:positionV>
                <wp:extent cx="2349500" cy="0"/>
                <wp:effectExtent l="0" t="0" r="0" b="0"/>
                <wp:wrapNone/>
                <wp:docPr id="1381547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0C62B" id="Straight Connector 1" o:spid="_x0000_s1026" style="position:absolute;flip:x;z-index:2516920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pt,439.5pt" to="149.9pt,4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" strokecolor="#bfbfbf [2412]">
                <v:stroke joinstyle="miter"/>
              </v:line>
            </w:pict>
          </mc:Fallback>
        </mc:AlternateContent>
      </w:r>
      <w:r w:rsidR="00235E3B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90001" behindDoc="0" locked="0" layoutInCell="1" allowOverlap="1" wp14:anchorId="70ECB039" wp14:editId="22311DC8">
                <wp:simplePos x="0" y="0"/>
                <wp:positionH relativeFrom="column">
                  <wp:posOffset>-411480</wp:posOffset>
                </wp:positionH>
                <wp:positionV relativeFrom="paragraph">
                  <wp:posOffset>2490280</wp:posOffset>
                </wp:positionV>
                <wp:extent cx="2349500" cy="0"/>
                <wp:effectExtent l="0" t="0" r="0" b="0"/>
                <wp:wrapNone/>
                <wp:docPr id="12772077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17B3E" id="Straight Connector 1" o:spid="_x0000_s1026" style="position:absolute;flip:x;z-index:2516900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196.1pt" to="152.6pt,1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" strokecolor="#bfbfbf [2412]">
                <v:stroke joinstyle="miter"/>
              </v:line>
            </w:pict>
          </mc:Fallback>
        </mc:AlternateContent>
      </w:r>
      <w:r w:rsidR="001E7906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1" layoutInCell="1" allowOverlap="1" wp14:anchorId="76CD6623" wp14:editId="4F58AE14">
                <wp:simplePos x="0" y="0"/>
                <wp:positionH relativeFrom="page">
                  <wp:posOffset>352425</wp:posOffset>
                </wp:positionH>
                <wp:positionV relativeFrom="page">
                  <wp:posOffset>6867525</wp:posOffset>
                </wp:positionV>
                <wp:extent cx="1896110" cy="3009900"/>
                <wp:effectExtent l="0" t="0" r="0" b="0"/>
                <wp:wrapNone/>
                <wp:docPr id="1345716425" name="Text Box 1345716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300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46301" w14:textId="79157FE8" w:rsidR="001E7906" w:rsidRPr="001563CE" w:rsidRDefault="001E7906" w:rsidP="001E7906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TOOLS</w:t>
                            </w:r>
                          </w:p>
                          <w:p w14:paraId="4B282CFD" w14:textId="77777777" w:rsidR="0048085A" w:rsidRPr="0048085A" w:rsidRDefault="0048085A" w:rsidP="0048085A">
                            <w:pPr>
                              <w:rPr>
                                <w:sz w:val="12"/>
                                <w:szCs w:val="16"/>
                              </w:rPr>
                            </w:pPr>
                          </w:p>
                          <w:p w14:paraId="32AEABFF" w14:textId="06A86394" w:rsidR="00284A5C" w:rsidRPr="00F10578" w:rsidRDefault="00284A5C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Office 365</w:t>
                            </w:r>
                            <w:r w:rsidR="00063B1B" w:rsidRPr="00F10578">
                              <w:t xml:space="preserve"> Suite</w:t>
                            </w:r>
                          </w:p>
                          <w:p w14:paraId="5B5A5858" w14:textId="0C97CE88" w:rsidR="001E7906" w:rsidRPr="00F10578" w:rsidRDefault="00284A5C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 xml:space="preserve">Content Management </w:t>
                            </w:r>
                            <w:r w:rsidR="00B912CE">
                              <w:t>Systems</w:t>
                            </w:r>
                            <w:r w:rsidR="0095439C">
                              <w:t xml:space="preserve"> (AI + traditional)</w:t>
                            </w:r>
                          </w:p>
                          <w:p w14:paraId="3010B867" w14:textId="5CEED63E" w:rsidR="0095439C" w:rsidRDefault="0095439C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>
                              <w:t>AI Early-adopter &amp; Strategist</w:t>
                            </w:r>
                          </w:p>
                          <w:p w14:paraId="14DAABA7" w14:textId="6C2705A7" w:rsidR="00063B1B" w:rsidRPr="00F10578" w:rsidRDefault="00063B1B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SEO and Analytics</w:t>
                            </w:r>
                          </w:p>
                          <w:p w14:paraId="735468AD" w14:textId="7D8B6F58" w:rsidR="00063B1B" w:rsidRPr="00F10578" w:rsidRDefault="00063B1B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SEM and Digital Marketing</w:t>
                            </w:r>
                          </w:p>
                          <w:p w14:paraId="73724CA2" w14:textId="23B0AD2A" w:rsidR="00E46D63" w:rsidRPr="00F10578" w:rsidRDefault="00E46D63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Social Media</w:t>
                            </w:r>
                          </w:p>
                          <w:p w14:paraId="4F250B93" w14:textId="3D5BCF31" w:rsidR="00E46D63" w:rsidRPr="00F10578" w:rsidRDefault="00E46D63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Canva and Adobe Suite</w:t>
                            </w:r>
                          </w:p>
                          <w:p w14:paraId="3BFCBB86" w14:textId="599BE44A" w:rsidR="00B912CE" w:rsidRPr="00F10578" w:rsidRDefault="00F81199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>
                              <w:t xml:space="preserve">Intranet </w:t>
                            </w:r>
                            <w:r w:rsidR="00B912CE">
                              <w:t>Content systems</w:t>
                            </w:r>
                          </w:p>
                          <w:p w14:paraId="53B5BB43" w14:textId="46E02185" w:rsidR="00E46D63" w:rsidRPr="00F10578" w:rsidRDefault="00DB032D" w:rsidP="00A659F3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>Social Media</w:t>
                            </w:r>
                          </w:p>
                          <w:p w14:paraId="0BD0ACF3" w14:textId="436F48B7" w:rsidR="00E46D63" w:rsidRPr="00497BDD" w:rsidRDefault="00DB032D" w:rsidP="00497BDD">
                            <w:pPr>
                              <w:pStyle w:val="List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</w:pPr>
                            <w:r w:rsidRPr="00F10578">
                              <w:t xml:space="preserve">Collaboration </w:t>
                            </w:r>
                            <w:r w:rsidR="00497BDD">
                              <w:t>t</w:t>
                            </w:r>
                            <w:r w:rsidRPr="00F10578">
                              <w:t>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D6623" id="Text Box 1345716425" o:spid="_x0000_s1034" type="#_x0000_t202" style="position:absolute;left:0;text-align:left;margin-left:27.75pt;margin-top:540.75pt;width:149.3pt;height:237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" filled="f" stroked="f">
                <v:textbox>
                  <w:txbxContent>
                    <w:p w14:paraId="37446301" w14:textId="79157FE8" w:rsidR="001E7906" w:rsidRPr="001563CE" w:rsidRDefault="001E7906" w:rsidP="001E7906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TOOLS</w:t>
                      </w:r>
                    </w:p>
                    <w:p w14:paraId="4B282CFD" w14:textId="77777777" w:rsidR="0048085A" w:rsidRPr="0048085A" w:rsidRDefault="0048085A" w:rsidP="0048085A">
                      <w:pPr>
                        <w:rPr>
                          <w:sz w:val="12"/>
                          <w:szCs w:val="16"/>
                        </w:rPr>
                      </w:pPr>
                    </w:p>
                    <w:p w14:paraId="32AEABFF" w14:textId="06A86394" w:rsidR="00284A5C" w:rsidRPr="00F10578" w:rsidRDefault="00284A5C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Office 365</w:t>
                      </w:r>
                      <w:r w:rsidR="00063B1B" w:rsidRPr="00F10578">
                        <w:t xml:space="preserve"> Suite</w:t>
                      </w:r>
                    </w:p>
                    <w:p w14:paraId="5B5A5858" w14:textId="0C97CE88" w:rsidR="001E7906" w:rsidRPr="00F10578" w:rsidRDefault="00284A5C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 xml:space="preserve">Content Management </w:t>
                      </w:r>
                      <w:r w:rsidR="00B912CE">
                        <w:t>Systems</w:t>
                      </w:r>
                      <w:r w:rsidR="0095439C">
                        <w:t xml:space="preserve"> (AI + traditional)</w:t>
                      </w:r>
                    </w:p>
                    <w:p w14:paraId="3010B867" w14:textId="5CEED63E" w:rsidR="0095439C" w:rsidRDefault="0095439C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>
                        <w:t>AI Early-adopter &amp; Strategist</w:t>
                      </w:r>
                    </w:p>
                    <w:p w14:paraId="14DAABA7" w14:textId="6C2705A7" w:rsidR="00063B1B" w:rsidRPr="00F10578" w:rsidRDefault="00063B1B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SEO and Analytics</w:t>
                      </w:r>
                    </w:p>
                    <w:p w14:paraId="735468AD" w14:textId="7D8B6F58" w:rsidR="00063B1B" w:rsidRPr="00F10578" w:rsidRDefault="00063B1B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SEM and Digital Marketing</w:t>
                      </w:r>
                    </w:p>
                    <w:p w14:paraId="73724CA2" w14:textId="23B0AD2A" w:rsidR="00E46D63" w:rsidRPr="00F10578" w:rsidRDefault="00E46D63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Social Media</w:t>
                      </w:r>
                    </w:p>
                    <w:p w14:paraId="4F250B93" w14:textId="3D5BCF31" w:rsidR="00E46D63" w:rsidRPr="00F10578" w:rsidRDefault="00E46D63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Canva and Adobe Suite</w:t>
                      </w:r>
                    </w:p>
                    <w:p w14:paraId="3BFCBB86" w14:textId="599BE44A" w:rsidR="00B912CE" w:rsidRPr="00F10578" w:rsidRDefault="00F81199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>
                        <w:t xml:space="preserve">Intranet </w:t>
                      </w:r>
                      <w:r w:rsidR="00B912CE">
                        <w:t>Content systems</w:t>
                      </w:r>
                    </w:p>
                    <w:p w14:paraId="53B5BB43" w14:textId="46E02185" w:rsidR="00E46D63" w:rsidRPr="00F10578" w:rsidRDefault="00DB032D" w:rsidP="00A659F3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>Social Media</w:t>
                      </w:r>
                    </w:p>
                    <w:p w14:paraId="0BD0ACF3" w14:textId="436F48B7" w:rsidR="00E46D63" w:rsidRPr="00497BDD" w:rsidRDefault="00DB032D" w:rsidP="00497BDD">
                      <w:pPr>
                        <w:pStyle w:val="List"/>
                        <w:numPr>
                          <w:ilvl w:val="0"/>
                          <w:numId w:val="23"/>
                        </w:numPr>
                        <w:spacing w:line="276" w:lineRule="auto"/>
                      </w:pPr>
                      <w:r w:rsidRPr="00F10578">
                        <w:t xml:space="preserve">Collaboration </w:t>
                      </w:r>
                      <w:r w:rsidR="00497BDD">
                        <w:t>t</w:t>
                      </w:r>
                      <w:r w:rsidRPr="00F10578">
                        <w:t>ools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4350DC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7BD041D6" wp14:editId="2D4390F7">
                <wp:simplePos x="0" y="0"/>
                <wp:positionH relativeFrom="page">
                  <wp:posOffset>338455</wp:posOffset>
                </wp:positionH>
                <wp:positionV relativeFrom="page">
                  <wp:posOffset>1422400</wp:posOffset>
                </wp:positionV>
                <wp:extent cx="2019300" cy="2167255"/>
                <wp:effectExtent l="0" t="0" r="0" b="4445"/>
                <wp:wrapNone/>
                <wp:docPr id="1784386440" name="Text Box 1784386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167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D9A7F" w14:textId="2BA72A13" w:rsidR="0048085A" w:rsidRPr="001563CE" w:rsidRDefault="004350DC" w:rsidP="0048085A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</w:rPr>
                              <w:t>Education</w:t>
                            </w:r>
                          </w:p>
                          <w:p w14:paraId="4735351B" w14:textId="77777777" w:rsidR="0048085A" w:rsidRPr="0048085A" w:rsidRDefault="0048085A" w:rsidP="0048085A">
                            <w:pPr>
                              <w:pStyle w:val="Heading3"/>
                              <w:ind w:left="360" w:firstLine="0"/>
                              <w:rPr>
                                <w:i w:val="0"/>
                                <w:iCs w:val="0"/>
                                <w:sz w:val="12"/>
                                <w:szCs w:val="12"/>
                              </w:rPr>
                            </w:pPr>
                          </w:p>
                          <w:p w14:paraId="624DF519" w14:textId="5C2CA39D" w:rsidR="004350DC" w:rsidRPr="008B6D5A" w:rsidRDefault="004350DC" w:rsidP="0048085A">
                            <w:pPr>
                              <w:pStyle w:val="Heading4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8B6D5A">
                              <w:rPr>
                                <w:rFonts w:ascii="FreightTextProBook-Regular" w:hAnsi="FreightTextProBook-Regular"/>
                              </w:rPr>
                              <w:t>BACHELOR OF SCIENCE</w:t>
                            </w:r>
                          </w:p>
                          <w:p w14:paraId="7260222E" w14:textId="39662EC4" w:rsidR="005E54BF" w:rsidRPr="005E54BF" w:rsidRDefault="004350DC" w:rsidP="001E7906">
                            <w:pPr>
                              <w:pStyle w:val="Heading3"/>
                              <w:ind w:left="0" w:firstLine="0"/>
                            </w:pPr>
                            <w:r w:rsidRPr="008B6D5A">
                              <w:t>Communications &amp; Public Relation</w:t>
                            </w:r>
                            <w:r>
                              <w:t>s</w:t>
                            </w:r>
                            <w:r w:rsidR="005E54BF">
                              <w:br/>
                              <w:t>SNSPA</w:t>
                            </w:r>
                          </w:p>
                          <w:p w14:paraId="0C1028D2" w14:textId="72E3BCB3" w:rsidR="00144D68" w:rsidRPr="00144D68" w:rsidRDefault="00B954FE" w:rsidP="00B954FE">
                            <w:pPr>
                              <w:pStyle w:val="Heading4"/>
                              <w:rPr>
                                <w:b/>
                                <w:bCs/>
                              </w:rPr>
                            </w:pPr>
                            <w:r w:rsidRPr="00B954FE">
                              <w:rPr>
                                <w:b/>
                                <w:bCs/>
                                <w:sz w:val="8"/>
                                <w:szCs w:val="12"/>
                              </w:rPr>
                              <w:br/>
                            </w:r>
                            <w:r w:rsidRPr="00320875">
                              <w:rPr>
                                <w:rFonts w:ascii="FreightTextProBook-Regular" w:hAnsi="FreightTextProBook-Regular"/>
                                <w:sz w:val="18"/>
                                <w:szCs w:val="22"/>
                              </w:rPr>
                              <w:t>CertificatION</w:t>
                            </w:r>
                            <w:r w:rsidR="00144D68" w:rsidRPr="00144D68">
                              <w:rPr>
                                <w:b/>
                                <w:bCs/>
                              </w:rPr>
                              <w:br/>
                            </w:r>
                            <w:r w:rsidR="006E5CE4" w:rsidRPr="00144D68">
                              <w:rPr>
                                <w:rFonts w:ascii="FreightTextProBook-Regular" w:hAnsi="FreightTextProBook-Regular"/>
                              </w:rPr>
                              <w:t>DIGITAL TRANSFORMATION</w:t>
                            </w:r>
                            <w:r w:rsidR="00144D68" w:rsidRPr="00144D6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5D53888F" w14:textId="62FAB5C9" w:rsidR="00144D68" w:rsidRDefault="00144D68" w:rsidP="006E5CE4">
                            <w:pPr>
                              <w:pStyle w:val="Heading3"/>
                            </w:pPr>
                            <w:r w:rsidRPr="00144D68">
                              <w:t>Boston University</w:t>
                            </w:r>
                          </w:p>
                          <w:p w14:paraId="7EDE48F3" w14:textId="77777777" w:rsidR="00B954FE" w:rsidRPr="00B954FE" w:rsidRDefault="00B954FE" w:rsidP="00B954FE">
                            <w:pPr>
                              <w:rPr>
                                <w:sz w:val="8"/>
                                <w:szCs w:val="12"/>
                              </w:rPr>
                            </w:pPr>
                          </w:p>
                          <w:p w14:paraId="0A7F441B" w14:textId="3092392F" w:rsidR="00741D8E" w:rsidRPr="00320875" w:rsidRDefault="00B954FE" w:rsidP="00741D8E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320875">
                              <w:rPr>
                                <w:rFonts w:ascii="FreightTextProBook-Regular" w:hAnsi="FreightTextProBook-Regular"/>
                                <w:sz w:val="18"/>
                                <w:szCs w:val="22"/>
                              </w:rPr>
                              <w:t>CERTIFICATION</w:t>
                            </w:r>
                          </w:p>
                          <w:p w14:paraId="1CDE6B2F" w14:textId="5986A2C4" w:rsidR="00741D8E" w:rsidRPr="00741D8E" w:rsidRDefault="00741D8E" w:rsidP="00741D8E">
                            <w:pPr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741D8E">
                              <w:rPr>
                                <w:rFonts w:ascii="FreightTextProBook-Regular" w:hAnsi="FreightTextProBook-Regular"/>
                              </w:rPr>
                              <w:t>MARKETING FUNDAMENTALS</w:t>
                            </w:r>
                          </w:p>
                          <w:p w14:paraId="7B6FA7E4" w14:textId="1BC2A38C" w:rsidR="00741D8E" w:rsidRPr="00741D8E" w:rsidRDefault="00741D8E" w:rsidP="00741D8E">
                            <w:pPr>
                              <w:pStyle w:val="Heading3"/>
                            </w:pPr>
                            <w:r w:rsidRPr="00741D8E">
                              <w:t>The Wharton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41D6" id="Text Box 1784386440" o:spid="_x0000_s1035" type="#_x0000_t202" style="position:absolute;left:0;text-align:left;margin-left:26.65pt;margin-top:112pt;width:159pt;height:170.6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" filled="f" stroked="f">
                <v:textbox>
                  <w:txbxContent>
                    <w:p w14:paraId="378D9A7F" w14:textId="2BA72A13" w:rsidR="0048085A" w:rsidRPr="001563CE" w:rsidRDefault="004350DC" w:rsidP="0048085A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</w:rPr>
                        <w:t>Education</w:t>
                      </w:r>
                    </w:p>
                    <w:p w14:paraId="4735351B" w14:textId="77777777" w:rsidR="0048085A" w:rsidRPr="0048085A" w:rsidRDefault="0048085A" w:rsidP="0048085A">
                      <w:pPr>
                        <w:pStyle w:val="Heading3"/>
                        <w:ind w:left="360" w:firstLine="0"/>
                        <w:rPr>
                          <w:i w:val="0"/>
                          <w:iCs w:val="0"/>
                          <w:sz w:val="12"/>
                          <w:szCs w:val="12"/>
                        </w:rPr>
                      </w:pPr>
                    </w:p>
                    <w:p w14:paraId="624DF519" w14:textId="5C2CA39D" w:rsidR="004350DC" w:rsidRPr="008B6D5A" w:rsidRDefault="004350DC" w:rsidP="0048085A">
                      <w:pPr>
                        <w:pStyle w:val="Heading4"/>
                        <w:rPr>
                          <w:rFonts w:ascii="FreightTextProBook-Regular" w:hAnsi="FreightTextProBook-Regular"/>
                        </w:rPr>
                      </w:pPr>
                      <w:r w:rsidRPr="008B6D5A">
                        <w:rPr>
                          <w:rFonts w:ascii="FreightTextProBook-Regular" w:hAnsi="FreightTextProBook-Regular"/>
                        </w:rPr>
                        <w:t>BACHELOR OF SCIENCE</w:t>
                      </w:r>
                    </w:p>
                    <w:p w14:paraId="7260222E" w14:textId="39662EC4" w:rsidR="005E54BF" w:rsidRPr="005E54BF" w:rsidRDefault="004350DC" w:rsidP="001E7906">
                      <w:pPr>
                        <w:pStyle w:val="Heading3"/>
                        <w:ind w:left="0" w:firstLine="0"/>
                      </w:pPr>
                      <w:r w:rsidRPr="008B6D5A">
                        <w:t>Communications &amp; Public Relation</w:t>
                      </w:r>
                      <w:r>
                        <w:t>s</w:t>
                      </w:r>
                      <w:r w:rsidR="005E54BF">
                        <w:br/>
                        <w:t>SNSPA</w:t>
                      </w:r>
                    </w:p>
                    <w:p w14:paraId="0C1028D2" w14:textId="72E3BCB3" w:rsidR="00144D68" w:rsidRPr="00144D68" w:rsidRDefault="00B954FE" w:rsidP="00B954FE">
                      <w:pPr>
                        <w:pStyle w:val="Heading4"/>
                        <w:rPr>
                          <w:b/>
                          <w:bCs/>
                        </w:rPr>
                      </w:pPr>
                      <w:r w:rsidRPr="00B954FE">
                        <w:rPr>
                          <w:b/>
                          <w:bCs/>
                          <w:sz w:val="8"/>
                          <w:szCs w:val="12"/>
                        </w:rPr>
                        <w:br/>
                      </w:r>
                      <w:r w:rsidRPr="00320875">
                        <w:rPr>
                          <w:rFonts w:ascii="FreightTextProBook-Regular" w:hAnsi="FreightTextProBook-Regular"/>
                          <w:sz w:val="18"/>
                          <w:szCs w:val="22"/>
                        </w:rPr>
                        <w:t>CertificatION</w:t>
                      </w:r>
                      <w:r w:rsidR="00144D68" w:rsidRPr="00144D68">
                        <w:rPr>
                          <w:b/>
                          <w:bCs/>
                        </w:rPr>
                        <w:br/>
                      </w:r>
                      <w:r w:rsidR="006E5CE4" w:rsidRPr="00144D68">
                        <w:rPr>
                          <w:rFonts w:ascii="FreightTextProBook-Regular" w:hAnsi="FreightTextProBook-Regular"/>
                        </w:rPr>
                        <w:t>DIGITAL TRANSFORMATION</w:t>
                      </w:r>
                      <w:r w:rsidR="00144D68" w:rsidRPr="00144D68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5D53888F" w14:textId="62FAB5C9" w:rsidR="00144D68" w:rsidRDefault="00144D68" w:rsidP="006E5CE4">
                      <w:pPr>
                        <w:pStyle w:val="Heading3"/>
                      </w:pPr>
                      <w:r w:rsidRPr="00144D68">
                        <w:t>Boston University</w:t>
                      </w:r>
                    </w:p>
                    <w:p w14:paraId="7EDE48F3" w14:textId="77777777" w:rsidR="00B954FE" w:rsidRPr="00B954FE" w:rsidRDefault="00B954FE" w:rsidP="00B954FE">
                      <w:pPr>
                        <w:rPr>
                          <w:sz w:val="8"/>
                          <w:szCs w:val="12"/>
                        </w:rPr>
                      </w:pPr>
                    </w:p>
                    <w:p w14:paraId="0A7F441B" w14:textId="3092392F" w:rsidR="00741D8E" w:rsidRPr="00320875" w:rsidRDefault="00B954FE" w:rsidP="00741D8E">
                      <w:pPr>
                        <w:rPr>
                          <w:sz w:val="18"/>
                          <w:szCs w:val="22"/>
                        </w:rPr>
                      </w:pPr>
                      <w:r w:rsidRPr="00320875">
                        <w:rPr>
                          <w:rFonts w:ascii="FreightTextProBook-Regular" w:hAnsi="FreightTextProBook-Regular"/>
                          <w:sz w:val="18"/>
                          <w:szCs w:val="22"/>
                        </w:rPr>
                        <w:t>CERTIFICATION</w:t>
                      </w:r>
                    </w:p>
                    <w:p w14:paraId="1CDE6B2F" w14:textId="5986A2C4" w:rsidR="00741D8E" w:rsidRPr="00741D8E" w:rsidRDefault="00741D8E" w:rsidP="00741D8E">
                      <w:pPr>
                        <w:rPr>
                          <w:rFonts w:ascii="FreightTextProBook-Regular" w:hAnsi="FreightTextProBook-Regular"/>
                        </w:rPr>
                      </w:pPr>
                      <w:r w:rsidRPr="00741D8E">
                        <w:rPr>
                          <w:rFonts w:ascii="FreightTextProBook-Regular" w:hAnsi="FreightTextProBook-Regular"/>
                        </w:rPr>
                        <w:t>MARKETING FUNDAMENTALS</w:t>
                      </w:r>
                    </w:p>
                    <w:p w14:paraId="7B6FA7E4" w14:textId="1BC2A38C" w:rsidR="00741D8E" w:rsidRPr="00741D8E" w:rsidRDefault="00741D8E" w:rsidP="00741D8E">
                      <w:pPr>
                        <w:pStyle w:val="Heading3"/>
                      </w:pPr>
                      <w:r w:rsidRPr="00741D8E">
                        <w:t>The Wharton School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164DDB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087D1922" wp14:editId="3F1D828A">
                <wp:simplePos x="0" y="0"/>
                <wp:positionH relativeFrom="page">
                  <wp:posOffset>2438400</wp:posOffset>
                </wp:positionH>
                <wp:positionV relativeFrom="page">
                  <wp:posOffset>1365885</wp:posOffset>
                </wp:positionV>
                <wp:extent cx="4909820" cy="6817995"/>
                <wp:effectExtent l="0" t="0" r="5080" b="1905"/>
                <wp:wrapNone/>
                <wp:docPr id="942129865" name="Text Box 942129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81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041DA" w14:textId="36CDD224" w:rsidR="00164DDB" w:rsidRPr="001563CE" w:rsidRDefault="00164DDB" w:rsidP="00164DDB">
                            <w:pPr>
                              <w:pStyle w:val="Heading1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EARLIER ROLES</w:t>
                            </w:r>
                          </w:p>
                          <w:p w14:paraId="1A5D8349" w14:textId="6E2F5E46" w:rsidR="00395681" w:rsidRDefault="00395681" w:rsidP="00395681">
                            <w:pPr>
                              <w:pStyle w:val="Heading2"/>
                              <w:jc w:val="both"/>
                              <w:rPr>
                                <w:rFonts w:ascii="FreightTextProBook-Regular" w:hAnsi="FreightTextProBook-Regular"/>
                                <w:b w:val="0"/>
                                <w:bCs w:val="0"/>
                              </w:rPr>
                            </w:pPr>
                            <w:r w:rsidRPr="00395681">
                              <w:rPr>
                                <w:rFonts w:ascii="FreightTextProBook-Regular" w:hAnsi="FreightTextProBook-Regular"/>
                                <w:b w:val="0"/>
                                <w:bCs w:val="0"/>
                              </w:rPr>
                              <w:t>Senior communications leadership roles across Europe and the United States, spanning corporate communications, stakeholder engagement, brand positioning, and transformation communications in multinational environments.</w:t>
                            </w:r>
                          </w:p>
                          <w:p w14:paraId="6FA83ED5" w14:textId="77777777" w:rsidR="00395681" w:rsidRDefault="00395681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</w:p>
                          <w:p w14:paraId="4ACB0E8D" w14:textId="5D0F4E93" w:rsidR="00164DDB" w:rsidRPr="008B6D5A" w:rsidRDefault="00660A08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Senior Consultant Communications &amp; Marketing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,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EMEA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  <w:t>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14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15</w:t>
                            </w:r>
                          </w:p>
                          <w:p w14:paraId="6AFA2690" w14:textId="73504ED2" w:rsidR="00164DDB" w:rsidRPr="007B14CE" w:rsidRDefault="00660A08" w:rsidP="00164DDB">
                            <w:pPr>
                              <w:pStyle w:val="Heading3"/>
                              <w:ind w:left="0" w:firstLine="0"/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</w:pPr>
                            <w:r w:rsidRPr="007B14CE">
                              <w:rPr>
                                <w:b/>
                                <w:bCs/>
                              </w:rPr>
                              <w:t>Porter Novelli PR</w:t>
                            </w:r>
                            <w:r w:rsidR="00164DDB" w:rsidRPr="007B14CE">
                              <w:rPr>
                                <w:b/>
                                <w:bCs/>
                              </w:rPr>
                              <w:t xml:space="preserve"> | Brussels, Belgium</w:t>
                            </w:r>
                            <w:r w:rsidR="00164DDB" w:rsidRPr="007B14CE">
                              <w:rPr>
                                <w:b/>
                                <w:bCs/>
                              </w:rPr>
                              <w:br/>
                            </w:r>
                            <w:r w:rsidR="00901BC8" w:rsidRPr="007B14CE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6236D32B" w14:textId="50D6B261" w:rsidR="00164DDB" w:rsidRPr="00E012A2" w:rsidRDefault="00496CA5" w:rsidP="00164DDB">
                            <w:pPr>
                              <w:rPr>
                                <w:sz w:val="8"/>
                                <w:szCs w:val="12"/>
                              </w:rPr>
                            </w:pPr>
                            <w:r w:rsidRPr="00496CA5">
                              <w:rPr>
                                <w:rFonts w:ascii="FreightTextProBook-Regular" w:hAnsi="FreightTextProBook-Regular"/>
                              </w:rPr>
                              <w:t>Advised clients on narrative clarity, media architecture, and the translation of complexity into actionable communication.</w:t>
                            </w:r>
                          </w:p>
                          <w:p w14:paraId="6C4FF681" w14:textId="3B1E67E7" w:rsidR="00164DDB" w:rsidRPr="008B6D5A" w:rsidRDefault="00496CA5" w:rsidP="00164DDB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496CA5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Senior Consultant </w:t>
                            </w:r>
                            <w:r w:rsidR="0034591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PR &amp; </w:t>
                            </w:r>
                            <w:r w:rsidRPr="00496CA5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Global Communications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</w:t>
                            </w:r>
                            <w:r w:rsidR="00E424F8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0 </w:t>
                            </w:r>
                            <w:r w:rsidR="00164DDB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164DD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E424F8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14</w:t>
                            </w:r>
                          </w:p>
                          <w:p w14:paraId="5D7F5F9E" w14:textId="37B07E81" w:rsidR="00164DDB" w:rsidRPr="00E012A2" w:rsidRDefault="00E424F8" w:rsidP="00A859D1">
                            <w:pPr>
                              <w:pStyle w:val="Heading3"/>
                              <w:ind w:left="0" w:firstLine="0"/>
                              <w:rPr>
                                <w:rFonts w:ascii="FreightTextProBook-Regular" w:hAnsi="FreightTextProBook-Regular"/>
                              </w:rPr>
                            </w:pPr>
                            <w:r w:rsidRPr="00E424F8">
                              <w:t>Tech and Fortune 500 organizations</w:t>
                            </w:r>
                            <w:r w:rsidR="00164DDB" w:rsidRPr="0079613E">
                              <w:t xml:space="preserve"> | </w:t>
                            </w:r>
                            <w:r w:rsidR="006B01B8">
                              <w:t>California, USA</w:t>
                            </w:r>
                            <w:r w:rsidR="00164DDB">
                              <w:br/>
                            </w:r>
                            <w:r w:rsidR="00A859D1" w:rsidRPr="00A859D1">
                              <w:rPr>
                                <w:rFonts w:ascii="FreightTextProBook-Regular" w:hAnsi="FreightTextProBook-Regular"/>
                                <w:i w:val="0"/>
                                <w:iCs w:val="0"/>
                              </w:rPr>
                              <w:t>Developed strategic storytelling frameworks for global organizations, integrating insight, messaging, and audience understanding.</w:t>
                            </w:r>
                          </w:p>
                          <w:p w14:paraId="419DEB4D" w14:textId="2D6B1A7F" w:rsidR="00A859D1" w:rsidRPr="008B6D5A" w:rsidRDefault="00D8507B" w:rsidP="00A859D1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 w:rsidRPr="00D8507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Client Service Director / P</w:t>
                            </w:r>
                            <w:r w:rsidR="0034591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ublic </w:t>
                            </w:r>
                            <w:r w:rsidRPr="00D8507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R</w:t>
                            </w:r>
                            <w:r w:rsidR="0034591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elations</w:t>
                            </w:r>
                            <w:r w:rsidRPr="00D8507B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Director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08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201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</w:p>
                          <w:p w14:paraId="6258CF19" w14:textId="5D17D86A" w:rsidR="00A859D1" w:rsidRDefault="00D8507B" w:rsidP="00A859D1">
                            <w:pPr>
                              <w:pStyle w:val="Heading3"/>
                              <w:ind w:left="0" w:firstLine="0"/>
                              <w:rPr>
                                <w:rFonts w:ascii="FreightTextProBook-Regular" w:hAnsi="FreightTextProBook-Regular"/>
                                <w:i w:val="0"/>
                                <w:iCs w:val="0"/>
                              </w:rPr>
                            </w:pPr>
                            <w:r>
                              <w:t>V+O Communications</w:t>
                            </w:r>
                            <w:r w:rsidR="00A859D1" w:rsidRPr="0079613E">
                              <w:t xml:space="preserve"> | </w:t>
                            </w:r>
                            <w:r w:rsidR="006B01B8">
                              <w:t>Bucharest, Romania</w:t>
                            </w:r>
                            <w:r>
                              <w:br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337BEC39" w14:textId="57264EBA" w:rsidR="00A859D1" w:rsidRPr="008B6D5A" w:rsidRDefault="00565511" w:rsidP="00A859D1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Public Relations </w:t>
                            </w:r>
                            <w:r w:rsidR="00345913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Manager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6049B4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07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A859D1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A859D1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08</w:t>
                            </w:r>
                          </w:p>
                          <w:p w14:paraId="181D8A88" w14:textId="77777777" w:rsidR="0066723C" w:rsidRDefault="006049B4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MSLGroup/THE PRACTICE</w:t>
                            </w:r>
                            <w:r w:rsidR="00A859D1" w:rsidRPr="0079613E">
                              <w:t xml:space="preserve"> | </w:t>
                            </w:r>
                            <w:r>
                              <w:t>Bucharest</w:t>
                            </w:r>
                            <w:r w:rsidR="00A859D1">
                              <w:t xml:space="preserve">, </w:t>
                            </w:r>
                            <w:r>
                              <w:t>Romania</w:t>
                            </w:r>
                            <w:r w:rsidR="0066723C">
                              <w:br/>
                            </w:r>
                            <w:r w:rsidR="0066723C"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40585454" w14:textId="4393C2EB" w:rsidR="0066723C" w:rsidRPr="008B6D5A" w:rsidRDefault="00345913" w:rsidP="0066723C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Senior 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Public Relations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Executive</w:t>
                            </w:r>
                            <w:r w:rsidR="0066723C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="0066723C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66723C"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 w:rsidR="0066723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7</w:t>
                            </w:r>
                          </w:p>
                          <w:p w14:paraId="6733FDB3" w14:textId="6190C5B1" w:rsidR="0066723C" w:rsidRDefault="0066723C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OGILVY Public Relations</w:t>
                            </w:r>
                            <w:r w:rsidRPr="0079613E">
                              <w:t xml:space="preserve"> | </w:t>
                            </w:r>
                            <w:r>
                              <w:t>Bucharest, Romania</w:t>
                            </w:r>
                            <w:r>
                              <w:br/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5098AB38" w14:textId="06F67F60" w:rsidR="0066723C" w:rsidRPr="008B6D5A" w:rsidRDefault="0066723C" w:rsidP="0066723C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Public Relations </w:t>
                            </w:r>
                            <w:r w:rsidR="00797AD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Executive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1B23E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</w:t>
                            </w:r>
                            <w:r w:rsidR="001B23E0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</w:p>
                          <w:p w14:paraId="6876E15B" w14:textId="77777777" w:rsidR="00797AD0" w:rsidRDefault="00797AD0" w:rsidP="0066723C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Fleishman-Hillard Public Relations</w:t>
                            </w:r>
                            <w:r w:rsidR="0066723C" w:rsidRPr="0079613E">
                              <w:t xml:space="preserve"> | </w:t>
                            </w:r>
                            <w:r w:rsidR="0066723C">
                              <w:t>Bucharest, Romania</w:t>
                            </w:r>
                            <w:r w:rsidR="0066723C">
                              <w:br/>
                            </w:r>
                            <w:r w:rsidR="0066723C">
                              <w:rPr>
                                <w:i w:val="0"/>
                                <w:iCs w:val="0"/>
                              </w:rPr>
                              <w:t>International Public Relations Agency Network / Consultancy</w:t>
                            </w:r>
                          </w:p>
                          <w:p w14:paraId="33B03F85" w14:textId="1562AEDA" w:rsidR="00797AD0" w:rsidRPr="008B6D5A" w:rsidRDefault="00797AD0" w:rsidP="00797AD0">
                            <w:pPr>
                              <w:pStyle w:val="Heading2"/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Tech</w:t>
                            </w:r>
                            <w:r w:rsidR="00C30B0C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nology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Journalist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ab/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0</w:t>
                            </w:r>
                            <w:r w:rsidR="000574A6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4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Pr="008B6D5A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 xml:space="preserve">– </w:t>
                            </w:r>
                            <w:r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200</w:t>
                            </w:r>
                            <w:r w:rsidR="000574A6">
                              <w:rPr>
                                <w:rFonts w:ascii="Futura Book" w:hAnsi="Futura Book"/>
                                <w:b w:val="0"/>
                                <w:bCs w:val="0"/>
                              </w:rPr>
                              <w:t>5</w:t>
                            </w:r>
                          </w:p>
                          <w:p w14:paraId="00D7140F" w14:textId="659E2AA8" w:rsidR="00164DDB" w:rsidRDefault="00797AD0" w:rsidP="00C508D1">
                            <w:pPr>
                              <w:pStyle w:val="Heading3"/>
                              <w:ind w:left="0" w:firstLine="0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t>CAPITAL Magazine</w:t>
                            </w:r>
                            <w:r w:rsidR="00DF4791">
                              <w:t>/Ringier</w:t>
                            </w:r>
                            <w:r w:rsidRPr="0079613E">
                              <w:t xml:space="preserve"> | </w:t>
                            </w:r>
                            <w:r>
                              <w:t>Bucharest, Romania</w:t>
                            </w:r>
                            <w:r>
                              <w:br/>
                            </w:r>
                            <w:r w:rsidR="00DF4791">
                              <w:rPr>
                                <w:i w:val="0"/>
                                <w:iCs w:val="0"/>
                              </w:rPr>
                              <w:t>The Leading Business Weekly Magazine at that time</w:t>
                            </w:r>
                          </w:p>
                          <w:p w14:paraId="20C26458" w14:textId="77777777" w:rsidR="00C508D1" w:rsidRDefault="00C508D1" w:rsidP="00C508D1"/>
                          <w:p w14:paraId="4FADA21A" w14:textId="77777777" w:rsidR="009F0E73" w:rsidRDefault="009F0E73" w:rsidP="00C508D1"/>
                          <w:p w14:paraId="0A24DAD1" w14:textId="77777777" w:rsidR="009F0E73" w:rsidRDefault="009F0E73" w:rsidP="00C508D1"/>
                          <w:p w14:paraId="54B37C59" w14:textId="77777777" w:rsidR="009F0E73" w:rsidRDefault="009F0E73" w:rsidP="00C508D1"/>
                          <w:p w14:paraId="5F5A2834" w14:textId="77777777" w:rsidR="009F0E73" w:rsidRDefault="009F0E73" w:rsidP="00C508D1"/>
                          <w:p w14:paraId="6A6C632D" w14:textId="77777777" w:rsidR="00C508D1" w:rsidRDefault="00C508D1" w:rsidP="00C508D1"/>
                          <w:p w14:paraId="510BCFE2" w14:textId="46D8D552" w:rsidR="00C508D1" w:rsidRPr="00CD7037" w:rsidRDefault="00C508D1" w:rsidP="00C508D1">
                            <w:pPr>
                              <w:pStyle w:val="Heading2"/>
                              <w:rPr>
                                <w:b w:val="0"/>
                                <w:bCs w:val="0"/>
                                <w:i/>
                                <w:iCs/>
                              </w:rPr>
                            </w:pPr>
                            <w:r w:rsidRPr="00CD7037">
                              <w:rPr>
                                <w:rFonts w:ascii="Futura Book" w:hAnsi="Futura Book"/>
                                <w:b w:val="0"/>
                                <w:bCs w:val="0"/>
                                <w:i/>
                                <w:iCs/>
                              </w:rPr>
                              <w:t xml:space="preserve">References available upon request.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1922" id="Text Box 942129865" o:spid="_x0000_s1036" type="#_x0000_t202" style="position:absolute;left:0;text-align:left;margin-left:192pt;margin-top:107.55pt;width:386.6pt;height:536.8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" filled="f" stroked="f">
                <v:textbox inset=",,0">
                  <w:txbxContent>
                    <w:p w14:paraId="1F6041DA" w14:textId="36CDD224" w:rsidR="00164DDB" w:rsidRPr="001563CE" w:rsidRDefault="00164DDB" w:rsidP="00164DDB">
                      <w:pPr>
                        <w:pStyle w:val="Heading1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EARLIER ROLES</w:t>
                      </w:r>
                    </w:p>
                    <w:p w14:paraId="1A5D8349" w14:textId="6E2F5E46" w:rsidR="00395681" w:rsidRDefault="00395681" w:rsidP="00395681">
                      <w:pPr>
                        <w:pStyle w:val="Heading2"/>
                        <w:jc w:val="both"/>
                        <w:rPr>
                          <w:rFonts w:ascii="FreightTextProBook-Regular" w:hAnsi="FreightTextProBook-Regular"/>
                          <w:b w:val="0"/>
                          <w:bCs w:val="0"/>
                        </w:rPr>
                      </w:pPr>
                      <w:r w:rsidRPr="00395681">
                        <w:rPr>
                          <w:rFonts w:ascii="FreightTextProBook-Regular" w:hAnsi="FreightTextProBook-Regular"/>
                          <w:b w:val="0"/>
                          <w:bCs w:val="0"/>
                        </w:rPr>
                        <w:t>Senior communications leadership roles across Europe and the United States, spanning corporate communications, stakeholder engagement, brand positioning, and transformation communications in multinational environments.</w:t>
                      </w:r>
                    </w:p>
                    <w:p w14:paraId="6FA83ED5" w14:textId="77777777" w:rsidR="00395681" w:rsidRDefault="00395681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</w:p>
                    <w:p w14:paraId="4ACB0E8D" w14:textId="5D0F4E93" w:rsidR="00164DDB" w:rsidRPr="008B6D5A" w:rsidRDefault="00660A08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Senior Consultant Communications &amp; Marketing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,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EMEA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  <w:t>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14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15</w:t>
                      </w:r>
                    </w:p>
                    <w:p w14:paraId="6AFA2690" w14:textId="73504ED2" w:rsidR="00164DDB" w:rsidRPr="007B14CE" w:rsidRDefault="00660A08" w:rsidP="00164DDB">
                      <w:pPr>
                        <w:pStyle w:val="Heading3"/>
                        <w:ind w:left="0" w:firstLine="0"/>
                        <w:rPr>
                          <w:b/>
                          <w:bCs/>
                          <w:i w:val="0"/>
                          <w:iCs w:val="0"/>
                        </w:rPr>
                      </w:pPr>
                      <w:r w:rsidRPr="007B14CE">
                        <w:rPr>
                          <w:b/>
                          <w:bCs/>
                        </w:rPr>
                        <w:t>Porter Novelli PR</w:t>
                      </w:r>
                      <w:r w:rsidR="00164DDB" w:rsidRPr="007B14CE">
                        <w:rPr>
                          <w:b/>
                          <w:bCs/>
                        </w:rPr>
                        <w:t xml:space="preserve"> | Brussels, Belgium</w:t>
                      </w:r>
                      <w:r w:rsidR="00164DDB" w:rsidRPr="007B14CE">
                        <w:rPr>
                          <w:b/>
                          <w:bCs/>
                        </w:rPr>
                        <w:br/>
                      </w:r>
                      <w:r w:rsidR="00901BC8" w:rsidRPr="007B14CE">
                        <w:rPr>
                          <w:b/>
                          <w:bCs/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6236D32B" w14:textId="50D6B261" w:rsidR="00164DDB" w:rsidRPr="00E012A2" w:rsidRDefault="00496CA5" w:rsidP="00164DDB">
                      <w:pPr>
                        <w:rPr>
                          <w:sz w:val="8"/>
                          <w:szCs w:val="12"/>
                        </w:rPr>
                      </w:pPr>
                      <w:r w:rsidRPr="00496CA5">
                        <w:rPr>
                          <w:rFonts w:ascii="FreightTextProBook-Regular" w:hAnsi="FreightTextProBook-Regular"/>
                        </w:rPr>
                        <w:t>Advised clients on narrative clarity, media architecture, and the translation of complexity into actionable communication.</w:t>
                      </w:r>
                    </w:p>
                    <w:p w14:paraId="6C4FF681" w14:textId="3B1E67E7" w:rsidR="00164DDB" w:rsidRPr="008B6D5A" w:rsidRDefault="00496CA5" w:rsidP="00164DDB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496CA5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Senior Consultant </w:t>
                      </w:r>
                      <w:r w:rsidR="00345913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PR &amp; </w:t>
                      </w:r>
                      <w:r w:rsidRPr="00496CA5">
                        <w:rPr>
                          <w:rFonts w:ascii="Futura Book" w:hAnsi="Futura Book"/>
                          <w:b w:val="0"/>
                          <w:bCs w:val="0"/>
                        </w:rPr>
                        <w:t>Global Communications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1</w:t>
                      </w:r>
                      <w:r w:rsidR="00E424F8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0 </w:t>
                      </w:r>
                      <w:r w:rsidR="00164DDB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164DDB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E424F8">
                        <w:rPr>
                          <w:rFonts w:ascii="Futura Book" w:hAnsi="Futura Book"/>
                          <w:b w:val="0"/>
                          <w:bCs w:val="0"/>
                        </w:rPr>
                        <w:t>14</w:t>
                      </w:r>
                    </w:p>
                    <w:p w14:paraId="5D7F5F9E" w14:textId="37B07E81" w:rsidR="00164DDB" w:rsidRPr="00E012A2" w:rsidRDefault="00E424F8" w:rsidP="00A859D1">
                      <w:pPr>
                        <w:pStyle w:val="Heading3"/>
                        <w:ind w:left="0" w:firstLine="0"/>
                        <w:rPr>
                          <w:rFonts w:ascii="FreightTextProBook-Regular" w:hAnsi="FreightTextProBook-Regular"/>
                        </w:rPr>
                      </w:pPr>
                      <w:r w:rsidRPr="00E424F8">
                        <w:t>Tech and Fortune 500 organizations</w:t>
                      </w:r>
                      <w:r w:rsidR="00164DDB" w:rsidRPr="0079613E">
                        <w:t xml:space="preserve"> | </w:t>
                      </w:r>
                      <w:r w:rsidR="006B01B8">
                        <w:t>California, USA</w:t>
                      </w:r>
                      <w:r w:rsidR="00164DDB">
                        <w:br/>
                      </w:r>
                      <w:r w:rsidR="00A859D1" w:rsidRPr="00A859D1">
                        <w:rPr>
                          <w:rFonts w:ascii="FreightTextProBook-Regular" w:hAnsi="FreightTextProBook-Regular"/>
                          <w:i w:val="0"/>
                          <w:iCs w:val="0"/>
                        </w:rPr>
                        <w:t>Developed strategic storytelling frameworks for global organizations, integrating insight, messaging, and audience understanding.</w:t>
                      </w:r>
                    </w:p>
                    <w:p w14:paraId="419DEB4D" w14:textId="2D6B1A7F" w:rsidR="00A859D1" w:rsidRPr="008B6D5A" w:rsidRDefault="00D8507B" w:rsidP="00A859D1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 w:rsidRPr="00D8507B">
                        <w:rPr>
                          <w:rFonts w:ascii="Futura Book" w:hAnsi="Futura Book"/>
                          <w:b w:val="0"/>
                          <w:bCs w:val="0"/>
                        </w:rPr>
                        <w:t>Client Service Director / P</w:t>
                      </w:r>
                      <w:r w:rsidR="00345913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ublic </w:t>
                      </w:r>
                      <w:r w:rsidRPr="00D8507B">
                        <w:rPr>
                          <w:rFonts w:ascii="Futura Book" w:hAnsi="Futura Book"/>
                          <w:b w:val="0"/>
                          <w:bCs w:val="0"/>
                        </w:rPr>
                        <w:t>R</w:t>
                      </w:r>
                      <w:r w:rsidR="00345913">
                        <w:rPr>
                          <w:rFonts w:ascii="Futura Book" w:hAnsi="Futura Book"/>
                          <w:b w:val="0"/>
                          <w:bCs w:val="0"/>
                        </w:rPr>
                        <w:t>elations</w:t>
                      </w:r>
                      <w:r w:rsidRPr="00D8507B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Director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08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201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</w:p>
                    <w:p w14:paraId="6258CF19" w14:textId="5D17D86A" w:rsidR="00A859D1" w:rsidRDefault="00D8507B" w:rsidP="00A859D1">
                      <w:pPr>
                        <w:pStyle w:val="Heading3"/>
                        <w:ind w:left="0" w:firstLine="0"/>
                        <w:rPr>
                          <w:rFonts w:ascii="FreightTextProBook-Regular" w:hAnsi="FreightTextProBook-Regular"/>
                          <w:i w:val="0"/>
                          <w:iCs w:val="0"/>
                        </w:rPr>
                      </w:pPr>
                      <w:r>
                        <w:t>V+O Communications</w:t>
                      </w:r>
                      <w:r w:rsidR="00A859D1" w:rsidRPr="0079613E">
                        <w:t xml:space="preserve"> | </w:t>
                      </w:r>
                      <w:r w:rsidR="006B01B8">
                        <w:t>Bucharest, Romania</w:t>
                      </w:r>
                      <w:r>
                        <w:br/>
                      </w:r>
                      <w:r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337BEC39" w14:textId="57264EBA" w:rsidR="00A859D1" w:rsidRPr="008B6D5A" w:rsidRDefault="00565511" w:rsidP="00A859D1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Public Relations </w:t>
                      </w:r>
                      <w:r w:rsidR="00345913">
                        <w:rPr>
                          <w:rFonts w:ascii="Futura Book" w:hAnsi="Futura Book"/>
                          <w:b w:val="0"/>
                          <w:bCs w:val="0"/>
                        </w:rPr>
                        <w:t>Manager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6049B4">
                        <w:rPr>
                          <w:rFonts w:ascii="Futura Book" w:hAnsi="Futura Book"/>
                          <w:b w:val="0"/>
                          <w:bCs w:val="0"/>
                        </w:rPr>
                        <w:t>07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A859D1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A859D1">
                        <w:rPr>
                          <w:rFonts w:ascii="Futura Book" w:hAnsi="Futura Book"/>
                          <w:b w:val="0"/>
                          <w:bCs w:val="0"/>
                        </w:rPr>
                        <w:t>20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>08</w:t>
                      </w:r>
                    </w:p>
                    <w:p w14:paraId="181D8A88" w14:textId="77777777" w:rsidR="0066723C" w:rsidRDefault="006049B4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MSLGroup/THE PRACTICE</w:t>
                      </w:r>
                      <w:r w:rsidR="00A859D1" w:rsidRPr="0079613E">
                        <w:t xml:space="preserve"> | </w:t>
                      </w:r>
                      <w:r>
                        <w:t>Bucharest</w:t>
                      </w:r>
                      <w:r w:rsidR="00A859D1">
                        <w:t xml:space="preserve">, </w:t>
                      </w:r>
                      <w:r>
                        <w:t>Romania</w:t>
                      </w:r>
                      <w:r w:rsidR="0066723C">
                        <w:br/>
                      </w:r>
                      <w:r w:rsidR="0066723C"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40585454" w14:textId="4393C2EB" w:rsidR="0066723C" w:rsidRPr="008B6D5A" w:rsidRDefault="00345913" w:rsidP="0066723C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Senior 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Public Relations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Executive</w:t>
                      </w:r>
                      <w:r w:rsidR="0066723C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="0066723C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="0066723C"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 w:rsidR="0066723C">
                        <w:rPr>
                          <w:rFonts w:ascii="Futura Book" w:hAnsi="Futura Book"/>
                          <w:b w:val="0"/>
                          <w:bCs w:val="0"/>
                        </w:rPr>
                        <w:t>200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7</w:t>
                      </w:r>
                    </w:p>
                    <w:p w14:paraId="6733FDB3" w14:textId="6190C5B1" w:rsidR="0066723C" w:rsidRDefault="0066723C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OGILVY Public Relations</w:t>
                      </w:r>
                      <w:r w:rsidRPr="0079613E">
                        <w:t xml:space="preserve"> | </w:t>
                      </w:r>
                      <w:r>
                        <w:t>Bucharest, Romania</w:t>
                      </w:r>
                      <w:r>
                        <w:br/>
                      </w:r>
                      <w:r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5098AB38" w14:textId="06F67F60" w:rsidR="0066723C" w:rsidRPr="008B6D5A" w:rsidRDefault="0066723C" w:rsidP="0066723C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Public Relations </w:t>
                      </w:r>
                      <w:r w:rsidR="00797AD0">
                        <w:rPr>
                          <w:rFonts w:ascii="Futura Book" w:hAnsi="Futura Book"/>
                          <w:b w:val="0"/>
                          <w:bCs w:val="0"/>
                        </w:rPr>
                        <w:t>Executive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1B23E0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200</w:t>
                      </w:r>
                      <w:r w:rsidR="001B23E0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</w:p>
                    <w:p w14:paraId="6876E15B" w14:textId="77777777" w:rsidR="00797AD0" w:rsidRDefault="00797AD0" w:rsidP="0066723C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Fleishman-Hillard Public Relations</w:t>
                      </w:r>
                      <w:r w:rsidR="0066723C" w:rsidRPr="0079613E">
                        <w:t xml:space="preserve"> | </w:t>
                      </w:r>
                      <w:r w:rsidR="0066723C">
                        <w:t>Bucharest, Romania</w:t>
                      </w:r>
                      <w:r w:rsidR="0066723C">
                        <w:br/>
                      </w:r>
                      <w:r w:rsidR="0066723C">
                        <w:rPr>
                          <w:i w:val="0"/>
                          <w:iCs w:val="0"/>
                        </w:rPr>
                        <w:t>International Public Relations Agency Network / Consultancy</w:t>
                      </w:r>
                    </w:p>
                    <w:p w14:paraId="33B03F85" w14:textId="1562AEDA" w:rsidR="00797AD0" w:rsidRPr="008B6D5A" w:rsidRDefault="00797AD0" w:rsidP="00797AD0">
                      <w:pPr>
                        <w:pStyle w:val="Heading2"/>
                        <w:rPr>
                          <w:rFonts w:ascii="Futura Book" w:hAnsi="Futura Book"/>
                          <w:b w:val="0"/>
                          <w:bCs w:val="0"/>
                        </w:rPr>
                      </w:pP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Tech</w:t>
                      </w:r>
                      <w:r w:rsidR="00C30B0C">
                        <w:rPr>
                          <w:rFonts w:ascii="Futura Book" w:hAnsi="Futura Book"/>
                          <w:b w:val="0"/>
                          <w:bCs w:val="0"/>
                        </w:rPr>
                        <w:t>nology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Journalist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ab/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0</w:t>
                      </w:r>
                      <w:r w:rsidR="000574A6">
                        <w:rPr>
                          <w:rFonts w:ascii="Futura Book" w:hAnsi="Futura Book"/>
                          <w:b w:val="0"/>
                          <w:bCs w:val="0"/>
                        </w:rPr>
                        <w:t>4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 </w:t>
                      </w:r>
                      <w:r w:rsidRPr="008B6D5A">
                        <w:rPr>
                          <w:rFonts w:ascii="Futura Book" w:hAnsi="Futura Book"/>
                          <w:b w:val="0"/>
                          <w:bCs w:val="0"/>
                        </w:rPr>
                        <w:t xml:space="preserve">– </w:t>
                      </w:r>
                      <w:r>
                        <w:rPr>
                          <w:rFonts w:ascii="Futura Book" w:hAnsi="Futura Book"/>
                          <w:b w:val="0"/>
                          <w:bCs w:val="0"/>
                        </w:rPr>
                        <w:t>200</w:t>
                      </w:r>
                      <w:r w:rsidR="000574A6">
                        <w:rPr>
                          <w:rFonts w:ascii="Futura Book" w:hAnsi="Futura Book"/>
                          <w:b w:val="0"/>
                          <w:bCs w:val="0"/>
                        </w:rPr>
                        <w:t>5</w:t>
                      </w:r>
                    </w:p>
                    <w:p w14:paraId="00D7140F" w14:textId="659E2AA8" w:rsidR="00164DDB" w:rsidRDefault="00797AD0" w:rsidP="00C508D1">
                      <w:pPr>
                        <w:pStyle w:val="Heading3"/>
                        <w:ind w:left="0" w:firstLine="0"/>
                        <w:rPr>
                          <w:i w:val="0"/>
                          <w:iCs w:val="0"/>
                        </w:rPr>
                      </w:pPr>
                      <w:r>
                        <w:t>CAPITAL Magazine</w:t>
                      </w:r>
                      <w:r w:rsidR="00DF4791">
                        <w:t>/Ringier</w:t>
                      </w:r>
                      <w:r w:rsidRPr="0079613E">
                        <w:t xml:space="preserve"> | </w:t>
                      </w:r>
                      <w:r>
                        <w:t>Bucharest, Romania</w:t>
                      </w:r>
                      <w:r>
                        <w:br/>
                      </w:r>
                      <w:r w:rsidR="00DF4791">
                        <w:rPr>
                          <w:i w:val="0"/>
                          <w:iCs w:val="0"/>
                        </w:rPr>
                        <w:t>The Leading Business Weekly Magazine at that time</w:t>
                      </w:r>
                    </w:p>
                    <w:p w14:paraId="20C26458" w14:textId="77777777" w:rsidR="00C508D1" w:rsidRDefault="00C508D1" w:rsidP="00C508D1"/>
                    <w:p w14:paraId="4FADA21A" w14:textId="77777777" w:rsidR="009F0E73" w:rsidRDefault="009F0E73" w:rsidP="00C508D1"/>
                    <w:p w14:paraId="0A24DAD1" w14:textId="77777777" w:rsidR="009F0E73" w:rsidRDefault="009F0E73" w:rsidP="00C508D1"/>
                    <w:p w14:paraId="54B37C59" w14:textId="77777777" w:rsidR="009F0E73" w:rsidRDefault="009F0E73" w:rsidP="00C508D1"/>
                    <w:p w14:paraId="5F5A2834" w14:textId="77777777" w:rsidR="009F0E73" w:rsidRDefault="009F0E73" w:rsidP="00C508D1"/>
                    <w:p w14:paraId="6A6C632D" w14:textId="77777777" w:rsidR="00C508D1" w:rsidRDefault="00C508D1" w:rsidP="00C508D1"/>
                    <w:p w14:paraId="510BCFE2" w14:textId="46D8D552" w:rsidR="00C508D1" w:rsidRPr="00CD7037" w:rsidRDefault="00C508D1" w:rsidP="00C508D1">
                      <w:pPr>
                        <w:pStyle w:val="Heading2"/>
                        <w:rPr>
                          <w:b w:val="0"/>
                          <w:bCs w:val="0"/>
                          <w:i/>
                          <w:iCs/>
                        </w:rPr>
                      </w:pPr>
                      <w:r w:rsidRPr="00CD7037">
                        <w:rPr>
                          <w:rFonts w:ascii="Futura Book" w:hAnsi="Futura Book"/>
                          <w:b w:val="0"/>
                          <w:bCs w:val="0"/>
                          <w:i/>
                          <w:iCs/>
                        </w:rPr>
                        <w:t xml:space="preserve">References available upon request.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100B2" w:rsidRPr="00CE3F0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7D13B7CB" wp14:editId="6E3E8A0C">
                <wp:simplePos x="0" y="0"/>
                <wp:positionH relativeFrom="page">
                  <wp:posOffset>338455</wp:posOffset>
                </wp:positionH>
                <wp:positionV relativeFrom="page">
                  <wp:posOffset>3838575</wp:posOffset>
                </wp:positionV>
                <wp:extent cx="2019300" cy="2923540"/>
                <wp:effectExtent l="0" t="0" r="0" b="0"/>
                <wp:wrapNone/>
                <wp:docPr id="907613113" name="Text Box 90761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92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41C9B" w14:textId="79FD2508" w:rsidR="00D100B2" w:rsidRPr="001563CE" w:rsidRDefault="00BF646F" w:rsidP="007767AB">
                            <w:pPr>
                              <w:pStyle w:val="Heading1"/>
                              <w:spacing w:line="360" w:lineRule="auto"/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</w:pPr>
                            <w:r w:rsidRPr="001563CE">
                              <w:rPr>
                                <w:rFonts w:ascii="FreightTextProBook-Regular" w:hAnsi="FreightTextProBook-Regular"/>
                                <w:b/>
                                <w:bCs/>
                                <w:color w:val="0E2841" w:themeColor="text2"/>
                              </w:rPr>
                              <w:t>LEADERSHIP STYLE</w:t>
                            </w:r>
                          </w:p>
                          <w:p w14:paraId="0109F2C1" w14:textId="57365063" w:rsidR="00E67AE4" w:rsidRPr="007B14CE" w:rsidRDefault="00E67AE4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 xml:space="preserve">Empathetic leadership </w:t>
                            </w:r>
                          </w:p>
                          <w:p w14:paraId="75B28551" w14:textId="55DD117E" w:rsidR="00E67AE4" w:rsidRPr="007B14CE" w:rsidRDefault="00E67AE4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>Strategic influence</w:t>
                            </w:r>
                          </w:p>
                          <w:p w14:paraId="5CB15EE6" w14:textId="7EC84FF3" w:rsidR="00E67AE4" w:rsidRPr="007B14CE" w:rsidRDefault="00E67AE4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 xml:space="preserve">Cross-functional collaboration </w:t>
                            </w:r>
                          </w:p>
                          <w:p w14:paraId="23571809" w14:textId="2D798B43" w:rsidR="00D100B2" w:rsidRPr="007B14CE" w:rsidRDefault="00E67AE4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>Mentorship</w:t>
                            </w:r>
                          </w:p>
                          <w:p w14:paraId="2A13D754" w14:textId="31151CB4" w:rsidR="00C54E9E" w:rsidRPr="007B14CE" w:rsidRDefault="00C54E9E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 xml:space="preserve">Data-driven storytelling </w:t>
                            </w:r>
                          </w:p>
                          <w:p w14:paraId="1EFB7C91" w14:textId="77777777" w:rsidR="007767AB" w:rsidRPr="007B14CE" w:rsidRDefault="00C54E9E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>Calm under pressure</w:t>
                            </w:r>
                          </w:p>
                          <w:p w14:paraId="58422E23" w14:textId="51D622A2" w:rsidR="00F1021F" w:rsidRPr="007B14CE" w:rsidRDefault="00C54E9E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>Robust project planning &amp; management</w:t>
                            </w:r>
                          </w:p>
                          <w:p w14:paraId="66338D4B" w14:textId="6A0F103C" w:rsidR="00C54E9E" w:rsidRPr="007B14CE" w:rsidRDefault="00F1021F" w:rsidP="00A659F3">
                            <w:pPr>
                              <w:pStyle w:val="List"/>
                              <w:numPr>
                                <w:ilvl w:val="0"/>
                                <w:numId w:val="22"/>
                              </w:numPr>
                            </w:pPr>
                            <w:r w:rsidRPr="007B14CE">
                              <w:t>Strategic relationship building &amp; networking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B7CB" id="Text Box 907613113" o:spid="_x0000_s1037" type="#_x0000_t202" style="position:absolute;left:0;text-align:left;margin-left:26.65pt;margin-top:302.25pt;width:159pt;height:230.2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" filled="f" stroked="f">
                <v:textbox>
                  <w:txbxContent>
                    <w:p w14:paraId="52641C9B" w14:textId="79FD2508" w:rsidR="00D100B2" w:rsidRPr="001563CE" w:rsidRDefault="00BF646F" w:rsidP="007767AB">
                      <w:pPr>
                        <w:pStyle w:val="Heading1"/>
                        <w:spacing w:line="360" w:lineRule="auto"/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</w:pPr>
                      <w:r w:rsidRPr="001563CE">
                        <w:rPr>
                          <w:rFonts w:ascii="FreightTextProBook-Regular" w:hAnsi="FreightTextProBook-Regular"/>
                          <w:b/>
                          <w:bCs/>
                          <w:color w:val="0E2841" w:themeColor="text2"/>
                        </w:rPr>
                        <w:t>LEADERSHIP STYLE</w:t>
                      </w:r>
                    </w:p>
                    <w:p w14:paraId="0109F2C1" w14:textId="57365063" w:rsidR="00E67AE4" w:rsidRPr="007B14CE" w:rsidRDefault="00E67AE4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 xml:space="preserve">Empathetic leadership </w:t>
                      </w:r>
                    </w:p>
                    <w:p w14:paraId="75B28551" w14:textId="55DD117E" w:rsidR="00E67AE4" w:rsidRPr="007B14CE" w:rsidRDefault="00E67AE4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>Strategic influence</w:t>
                      </w:r>
                    </w:p>
                    <w:p w14:paraId="5CB15EE6" w14:textId="7EC84FF3" w:rsidR="00E67AE4" w:rsidRPr="007B14CE" w:rsidRDefault="00E67AE4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 xml:space="preserve">Cross-functional collaboration </w:t>
                      </w:r>
                    </w:p>
                    <w:p w14:paraId="23571809" w14:textId="2D798B43" w:rsidR="00D100B2" w:rsidRPr="007B14CE" w:rsidRDefault="00E67AE4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>Mentorship</w:t>
                      </w:r>
                    </w:p>
                    <w:p w14:paraId="2A13D754" w14:textId="31151CB4" w:rsidR="00C54E9E" w:rsidRPr="007B14CE" w:rsidRDefault="00C54E9E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 xml:space="preserve">Data-driven storytelling </w:t>
                      </w:r>
                    </w:p>
                    <w:p w14:paraId="1EFB7C91" w14:textId="77777777" w:rsidR="007767AB" w:rsidRPr="007B14CE" w:rsidRDefault="00C54E9E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>Calm under pressure</w:t>
                      </w:r>
                    </w:p>
                    <w:p w14:paraId="58422E23" w14:textId="51D622A2" w:rsidR="00F1021F" w:rsidRPr="007B14CE" w:rsidRDefault="00C54E9E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>Robust project planning &amp; management</w:t>
                      </w:r>
                    </w:p>
                    <w:p w14:paraId="66338D4B" w14:textId="6A0F103C" w:rsidR="00C54E9E" w:rsidRPr="007B14CE" w:rsidRDefault="00F1021F" w:rsidP="00A659F3">
                      <w:pPr>
                        <w:pStyle w:val="List"/>
                        <w:numPr>
                          <w:ilvl w:val="0"/>
                          <w:numId w:val="22"/>
                        </w:numPr>
                      </w:pPr>
                      <w:r w:rsidRPr="007B14CE">
                        <w:t>Strategic relationship building &amp; networking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C277AF" w:rsidRPr="00CE3F0D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FreightTextProBook-Regular">
    <w:panose1 w:val="02000603060000020004"/>
    <w:charset w:val="00"/>
    <w:family w:val="auto"/>
    <w:pitch w:val="variable"/>
    <w:sig w:usb0="A00000AF" w:usb1="5000044B" w:usb2="00000000" w:usb3="00000000" w:csb0="00000093" w:csb1="00000000"/>
  </w:font>
  <w:font w:name="Futura Book">
    <w:altName w:val="Calibri"/>
    <w:panose1 w:val="020B0500000000000000"/>
    <w:charset w:val="00"/>
    <w:family w:val="swiss"/>
    <w:notTrueType/>
    <w:pitch w:val="variable"/>
    <w:sig w:usb0="800000AF" w:usb1="4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72E8E"/>
    <w:multiLevelType w:val="hybridMultilevel"/>
    <w:tmpl w:val="796A4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71E8"/>
    <w:multiLevelType w:val="hybridMultilevel"/>
    <w:tmpl w:val="61383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944BA"/>
    <w:multiLevelType w:val="hybridMultilevel"/>
    <w:tmpl w:val="E514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83190">
      <w:numFmt w:val="bullet"/>
      <w:lvlText w:val="•"/>
      <w:lvlJc w:val="left"/>
      <w:pPr>
        <w:ind w:left="1440" w:hanging="360"/>
      </w:pPr>
      <w:rPr>
        <w:rFonts w:ascii="Gill Sans Nova Light" w:eastAsiaTheme="minorEastAsia" w:hAnsi="Gill Sans Nova Light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28F8"/>
    <w:multiLevelType w:val="hybridMultilevel"/>
    <w:tmpl w:val="67BAA994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CE347F"/>
    <w:multiLevelType w:val="hybridMultilevel"/>
    <w:tmpl w:val="94449524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D52A88"/>
    <w:multiLevelType w:val="hybridMultilevel"/>
    <w:tmpl w:val="D5522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0161A"/>
    <w:multiLevelType w:val="hybridMultilevel"/>
    <w:tmpl w:val="CE80C4EE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3869CF"/>
    <w:multiLevelType w:val="hybridMultilevel"/>
    <w:tmpl w:val="55B21A36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E6D02"/>
    <w:multiLevelType w:val="hybridMultilevel"/>
    <w:tmpl w:val="68889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C61CA"/>
    <w:multiLevelType w:val="hybridMultilevel"/>
    <w:tmpl w:val="BBD6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F7688"/>
    <w:multiLevelType w:val="hybridMultilevel"/>
    <w:tmpl w:val="2454E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D26BB"/>
    <w:multiLevelType w:val="hybridMultilevel"/>
    <w:tmpl w:val="31AE5170"/>
    <w:lvl w:ilvl="0" w:tplc="30F8134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001C36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B4C4B"/>
    <w:multiLevelType w:val="hybridMultilevel"/>
    <w:tmpl w:val="40685E20"/>
    <w:lvl w:ilvl="0" w:tplc="30F8134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001C36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2455C"/>
    <w:multiLevelType w:val="hybridMultilevel"/>
    <w:tmpl w:val="2FBCA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305199"/>
    <w:multiLevelType w:val="hybridMultilevel"/>
    <w:tmpl w:val="62084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7809C0"/>
    <w:multiLevelType w:val="hybridMultilevel"/>
    <w:tmpl w:val="8DBCFB6E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99433E"/>
    <w:multiLevelType w:val="hybridMultilevel"/>
    <w:tmpl w:val="BAA01254"/>
    <w:lvl w:ilvl="0" w:tplc="30F8134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001C36" w:themeColor="accen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1118472">
    <w:abstractNumId w:val="10"/>
  </w:num>
  <w:num w:numId="2" w16cid:durableId="1653171619">
    <w:abstractNumId w:val="13"/>
  </w:num>
  <w:num w:numId="3" w16cid:durableId="950356249">
    <w:abstractNumId w:val="7"/>
  </w:num>
  <w:num w:numId="4" w16cid:durableId="1735736264">
    <w:abstractNumId w:val="14"/>
  </w:num>
  <w:num w:numId="5" w16cid:durableId="1458259535">
    <w:abstractNumId w:val="16"/>
  </w:num>
  <w:num w:numId="6" w16cid:durableId="1490630644">
    <w:abstractNumId w:val="0"/>
  </w:num>
  <w:num w:numId="7" w16cid:durableId="2068457247">
    <w:abstractNumId w:val="1"/>
  </w:num>
  <w:num w:numId="8" w16cid:durableId="424349502">
    <w:abstractNumId w:val="8"/>
  </w:num>
  <w:num w:numId="9" w16cid:durableId="242450276">
    <w:abstractNumId w:val="21"/>
  </w:num>
  <w:num w:numId="10" w16cid:durableId="1506355862">
    <w:abstractNumId w:val="2"/>
  </w:num>
  <w:num w:numId="11" w16cid:durableId="1928463363">
    <w:abstractNumId w:val="3"/>
  </w:num>
  <w:num w:numId="12" w16cid:durableId="1745107030">
    <w:abstractNumId w:val="22"/>
  </w:num>
  <w:num w:numId="13" w16cid:durableId="660699553">
    <w:abstractNumId w:val="17"/>
  </w:num>
  <w:num w:numId="14" w16cid:durableId="1735738580">
    <w:abstractNumId w:val="11"/>
  </w:num>
  <w:num w:numId="15" w16cid:durableId="308288426">
    <w:abstractNumId w:val="18"/>
  </w:num>
  <w:num w:numId="16" w16cid:durableId="437068727">
    <w:abstractNumId w:val="20"/>
  </w:num>
  <w:num w:numId="17" w16cid:durableId="1898392103">
    <w:abstractNumId w:val="15"/>
  </w:num>
  <w:num w:numId="18" w16cid:durableId="196701767">
    <w:abstractNumId w:val="19"/>
  </w:num>
  <w:num w:numId="19" w16cid:durableId="719787704">
    <w:abstractNumId w:val="12"/>
  </w:num>
  <w:num w:numId="20" w16cid:durableId="1458254471">
    <w:abstractNumId w:val="6"/>
  </w:num>
  <w:num w:numId="21" w16cid:durableId="154810896">
    <w:abstractNumId w:val="9"/>
  </w:num>
  <w:num w:numId="22" w16cid:durableId="727342418">
    <w:abstractNumId w:val="5"/>
  </w:num>
  <w:num w:numId="23" w16cid:durableId="1878736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D5A"/>
    <w:rsid w:val="00000AFB"/>
    <w:rsid w:val="000121FE"/>
    <w:rsid w:val="00014193"/>
    <w:rsid w:val="0001756B"/>
    <w:rsid w:val="00020262"/>
    <w:rsid w:val="0002207D"/>
    <w:rsid w:val="000260B4"/>
    <w:rsid w:val="00031AB2"/>
    <w:rsid w:val="00031DD2"/>
    <w:rsid w:val="00036133"/>
    <w:rsid w:val="000376D0"/>
    <w:rsid w:val="00037C55"/>
    <w:rsid w:val="00044EC2"/>
    <w:rsid w:val="00050A26"/>
    <w:rsid w:val="00052E0E"/>
    <w:rsid w:val="00054977"/>
    <w:rsid w:val="00054F97"/>
    <w:rsid w:val="000574A6"/>
    <w:rsid w:val="0006054C"/>
    <w:rsid w:val="00060DEE"/>
    <w:rsid w:val="00063B1B"/>
    <w:rsid w:val="00063D9A"/>
    <w:rsid w:val="00063E45"/>
    <w:rsid w:val="00070D27"/>
    <w:rsid w:val="00073480"/>
    <w:rsid w:val="00077BA8"/>
    <w:rsid w:val="00077F56"/>
    <w:rsid w:val="0008027E"/>
    <w:rsid w:val="00086741"/>
    <w:rsid w:val="00094EC0"/>
    <w:rsid w:val="00097EEA"/>
    <w:rsid w:val="000A02D0"/>
    <w:rsid w:val="000A2076"/>
    <w:rsid w:val="000B08AF"/>
    <w:rsid w:val="000B1259"/>
    <w:rsid w:val="000B1681"/>
    <w:rsid w:val="000B1848"/>
    <w:rsid w:val="000B2C8B"/>
    <w:rsid w:val="000B5170"/>
    <w:rsid w:val="000C2033"/>
    <w:rsid w:val="000C2682"/>
    <w:rsid w:val="000D5625"/>
    <w:rsid w:val="000E5051"/>
    <w:rsid w:val="000E642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4D68"/>
    <w:rsid w:val="0014544E"/>
    <w:rsid w:val="0014782C"/>
    <w:rsid w:val="00152C30"/>
    <w:rsid w:val="00155D29"/>
    <w:rsid w:val="001563CE"/>
    <w:rsid w:val="00162AD3"/>
    <w:rsid w:val="00164DDB"/>
    <w:rsid w:val="0017256B"/>
    <w:rsid w:val="00172850"/>
    <w:rsid w:val="00172F50"/>
    <w:rsid w:val="00174385"/>
    <w:rsid w:val="00177CBE"/>
    <w:rsid w:val="0018631F"/>
    <w:rsid w:val="00186678"/>
    <w:rsid w:val="001A08B7"/>
    <w:rsid w:val="001A3C3D"/>
    <w:rsid w:val="001A3DB6"/>
    <w:rsid w:val="001A5FDE"/>
    <w:rsid w:val="001B23E0"/>
    <w:rsid w:val="001B2DE1"/>
    <w:rsid w:val="001B7ECD"/>
    <w:rsid w:val="001C0A9C"/>
    <w:rsid w:val="001C31FD"/>
    <w:rsid w:val="001C5D5F"/>
    <w:rsid w:val="001C65A2"/>
    <w:rsid w:val="001D6429"/>
    <w:rsid w:val="001D78B7"/>
    <w:rsid w:val="001E16C3"/>
    <w:rsid w:val="001E16F3"/>
    <w:rsid w:val="001E20D0"/>
    <w:rsid w:val="001E3A8D"/>
    <w:rsid w:val="001E7906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52AB"/>
    <w:rsid w:val="00216323"/>
    <w:rsid w:val="00222C2E"/>
    <w:rsid w:val="0022765C"/>
    <w:rsid w:val="002317AA"/>
    <w:rsid w:val="00233CA7"/>
    <w:rsid w:val="00235E3B"/>
    <w:rsid w:val="002370BA"/>
    <w:rsid w:val="002438EF"/>
    <w:rsid w:val="00246C4C"/>
    <w:rsid w:val="0025015C"/>
    <w:rsid w:val="002510B3"/>
    <w:rsid w:val="00251782"/>
    <w:rsid w:val="00252E74"/>
    <w:rsid w:val="0025741E"/>
    <w:rsid w:val="00257A1C"/>
    <w:rsid w:val="00261F29"/>
    <w:rsid w:val="00264B92"/>
    <w:rsid w:val="00264FFA"/>
    <w:rsid w:val="002714A9"/>
    <w:rsid w:val="00273B80"/>
    <w:rsid w:val="00276B01"/>
    <w:rsid w:val="0028153A"/>
    <w:rsid w:val="00281542"/>
    <w:rsid w:val="002819FD"/>
    <w:rsid w:val="00284A5C"/>
    <w:rsid w:val="00287019"/>
    <w:rsid w:val="00293782"/>
    <w:rsid w:val="0029441D"/>
    <w:rsid w:val="00296E25"/>
    <w:rsid w:val="002976DA"/>
    <w:rsid w:val="002B3FF0"/>
    <w:rsid w:val="002D0BFD"/>
    <w:rsid w:val="002D3ED4"/>
    <w:rsid w:val="002E58AF"/>
    <w:rsid w:val="002F177B"/>
    <w:rsid w:val="002F6F71"/>
    <w:rsid w:val="00311D05"/>
    <w:rsid w:val="00312EFA"/>
    <w:rsid w:val="00314AC7"/>
    <w:rsid w:val="00320875"/>
    <w:rsid w:val="003265E2"/>
    <w:rsid w:val="003321AE"/>
    <w:rsid w:val="00332E68"/>
    <w:rsid w:val="00340EA1"/>
    <w:rsid w:val="00341805"/>
    <w:rsid w:val="00341BFB"/>
    <w:rsid w:val="00342D20"/>
    <w:rsid w:val="003457B8"/>
    <w:rsid w:val="00345913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681"/>
    <w:rsid w:val="003957F8"/>
    <w:rsid w:val="003A0613"/>
    <w:rsid w:val="003A65B7"/>
    <w:rsid w:val="003A7CE3"/>
    <w:rsid w:val="003B1DC7"/>
    <w:rsid w:val="003B526C"/>
    <w:rsid w:val="003C09E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078F2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166F"/>
    <w:rsid w:val="00433181"/>
    <w:rsid w:val="004350DC"/>
    <w:rsid w:val="00436379"/>
    <w:rsid w:val="00460156"/>
    <w:rsid w:val="004612D6"/>
    <w:rsid w:val="00470088"/>
    <w:rsid w:val="00474207"/>
    <w:rsid w:val="004752EC"/>
    <w:rsid w:val="004761A2"/>
    <w:rsid w:val="0047622B"/>
    <w:rsid w:val="0048085A"/>
    <w:rsid w:val="00496CA5"/>
    <w:rsid w:val="00497BDD"/>
    <w:rsid w:val="004A633B"/>
    <w:rsid w:val="004B0444"/>
    <w:rsid w:val="004B28F6"/>
    <w:rsid w:val="004D0B6A"/>
    <w:rsid w:val="004D364F"/>
    <w:rsid w:val="004D717F"/>
    <w:rsid w:val="004F0100"/>
    <w:rsid w:val="004F0232"/>
    <w:rsid w:val="004F5E03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1038"/>
    <w:rsid w:val="00562236"/>
    <w:rsid w:val="00565511"/>
    <w:rsid w:val="00570F10"/>
    <w:rsid w:val="00571562"/>
    <w:rsid w:val="005735D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E54BF"/>
    <w:rsid w:val="005F14F4"/>
    <w:rsid w:val="005F5849"/>
    <w:rsid w:val="006015A8"/>
    <w:rsid w:val="006049B4"/>
    <w:rsid w:val="006111D1"/>
    <w:rsid w:val="00620277"/>
    <w:rsid w:val="00623D95"/>
    <w:rsid w:val="00627128"/>
    <w:rsid w:val="006317AA"/>
    <w:rsid w:val="006334CA"/>
    <w:rsid w:val="006513EF"/>
    <w:rsid w:val="00652941"/>
    <w:rsid w:val="00654BFC"/>
    <w:rsid w:val="006602EF"/>
    <w:rsid w:val="00660A08"/>
    <w:rsid w:val="00660AF1"/>
    <w:rsid w:val="00662CEA"/>
    <w:rsid w:val="0066642A"/>
    <w:rsid w:val="0066723C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1BE0"/>
    <w:rsid w:val="00692C8F"/>
    <w:rsid w:val="00695566"/>
    <w:rsid w:val="00695B02"/>
    <w:rsid w:val="00695B2B"/>
    <w:rsid w:val="00696686"/>
    <w:rsid w:val="006A5877"/>
    <w:rsid w:val="006A761A"/>
    <w:rsid w:val="006B01B8"/>
    <w:rsid w:val="006C124E"/>
    <w:rsid w:val="006C1F35"/>
    <w:rsid w:val="006D1F3D"/>
    <w:rsid w:val="006D2AA5"/>
    <w:rsid w:val="006E51C0"/>
    <w:rsid w:val="006E5CE4"/>
    <w:rsid w:val="006E6FFD"/>
    <w:rsid w:val="006F2A1A"/>
    <w:rsid w:val="006F6977"/>
    <w:rsid w:val="006F7F02"/>
    <w:rsid w:val="007022ED"/>
    <w:rsid w:val="00726FB1"/>
    <w:rsid w:val="00726FB4"/>
    <w:rsid w:val="00727E18"/>
    <w:rsid w:val="007303F1"/>
    <w:rsid w:val="00732267"/>
    <w:rsid w:val="00740BAE"/>
    <w:rsid w:val="00741D8E"/>
    <w:rsid w:val="00743B70"/>
    <w:rsid w:val="00747901"/>
    <w:rsid w:val="00747A73"/>
    <w:rsid w:val="00750048"/>
    <w:rsid w:val="00757556"/>
    <w:rsid w:val="007646B0"/>
    <w:rsid w:val="00775D21"/>
    <w:rsid w:val="00775EA9"/>
    <w:rsid w:val="007767AB"/>
    <w:rsid w:val="00792B8D"/>
    <w:rsid w:val="0079613E"/>
    <w:rsid w:val="00797AD0"/>
    <w:rsid w:val="007B14CE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3266"/>
    <w:rsid w:val="00843E4B"/>
    <w:rsid w:val="00844EB5"/>
    <w:rsid w:val="008453E2"/>
    <w:rsid w:val="00845B87"/>
    <w:rsid w:val="00846BAE"/>
    <w:rsid w:val="00847AF3"/>
    <w:rsid w:val="00851830"/>
    <w:rsid w:val="00852520"/>
    <w:rsid w:val="00856E18"/>
    <w:rsid w:val="008644D4"/>
    <w:rsid w:val="008657C2"/>
    <w:rsid w:val="008672FB"/>
    <w:rsid w:val="0087168D"/>
    <w:rsid w:val="008841F6"/>
    <w:rsid w:val="00884DFD"/>
    <w:rsid w:val="008854CA"/>
    <w:rsid w:val="00887877"/>
    <w:rsid w:val="008903DC"/>
    <w:rsid w:val="00894087"/>
    <w:rsid w:val="00894889"/>
    <w:rsid w:val="00894A60"/>
    <w:rsid w:val="008A1BC9"/>
    <w:rsid w:val="008A4B9E"/>
    <w:rsid w:val="008B2E7E"/>
    <w:rsid w:val="008B68EE"/>
    <w:rsid w:val="008B6D5A"/>
    <w:rsid w:val="008B7C66"/>
    <w:rsid w:val="008C0071"/>
    <w:rsid w:val="008E5A10"/>
    <w:rsid w:val="008E6586"/>
    <w:rsid w:val="00901BC8"/>
    <w:rsid w:val="00913467"/>
    <w:rsid w:val="0091453B"/>
    <w:rsid w:val="00926224"/>
    <w:rsid w:val="00926314"/>
    <w:rsid w:val="0092647F"/>
    <w:rsid w:val="00926856"/>
    <w:rsid w:val="00930665"/>
    <w:rsid w:val="009320AB"/>
    <w:rsid w:val="00933296"/>
    <w:rsid w:val="00944C71"/>
    <w:rsid w:val="009467DC"/>
    <w:rsid w:val="00950A2B"/>
    <w:rsid w:val="0095439C"/>
    <w:rsid w:val="00962AA5"/>
    <w:rsid w:val="00974714"/>
    <w:rsid w:val="00981D62"/>
    <w:rsid w:val="009877F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0E73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5D2"/>
    <w:rsid w:val="00A46812"/>
    <w:rsid w:val="00A52F43"/>
    <w:rsid w:val="00A5555E"/>
    <w:rsid w:val="00A63446"/>
    <w:rsid w:val="00A659F3"/>
    <w:rsid w:val="00A7031A"/>
    <w:rsid w:val="00A70C19"/>
    <w:rsid w:val="00A74937"/>
    <w:rsid w:val="00A80BB9"/>
    <w:rsid w:val="00A859D1"/>
    <w:rsid w:val="00A93689"/>
    <w:rsid w:val="00AA6843"/>
    <w:rsid w:val="00AB49A9"/>
    <w:rsid w:val="00AC14E1"/>
    <w:rsid w:val="00AC50AF"/>
    <w:rsid w:val="00AC65DF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50EE5"/>
    <w:rsid w:val="00B64FD9"/>
    <w:rsid w:val="00B766A4"/>
    <w:rsid w:val="00B76A14"/>
    <w:rsid w:val="00B84DF4"/>
    <w:rsid w:val="00B860C1"/>
    <w:rsid w:val="00B903E0"/>
    <w:rsid w:val="00B912CE"/>
    <w:rsid w:val="00B92036"/>
    <w:rsid w:val="00B954FE"/>
    <w:rsid w:val="00B97D2C"/>
    <w:rsid w:val="00BA2628"/>
    <w:rsid w:val="00BC05C2"/>
    <w:rsid w:val="00BD0759"/>
    <w:rsid w:val="00BD24EA"/>
    <w:rsid w:val="00BD58FF"/>
    <w:rsid w:val="00BD5B0C"/>
    <w:rsid w:val="00BD7323"/>
    <w:rsid w:val="00BE3FCB"/>
    <w:rsid w:val="00BE5DA1"/>
    <w:rsid w:val="00BE6928"/>
    <w:rsid w:val="00BF0D46"/>
    <w:rsid w:val="00BF2186"/>
    <w:rsid w:val="00BF3616"/>
    <w:rsid w:val="00BF5716"/>
    <w:rsid w:val="00BF646F"/>
    <w:rsid w:val="00C0433F"/>
    <w:rsid w:val="00C10E20"/>
    <w:rsid w:val="00C12E71"/>
    <w:rsid w:val="00C166DF"/>
    <w:rsid w:val="00C228E5"/>
    <w:rsid w:val="00C277AF"/>
    <w:rsid w:val="00C27D0B"/>
    <w:rsid w:val="00C30B0C"/>
    <w:rsid w:val="00C40F51"/>
    <w:rsid w:val="00C41C6F"/>
    <w:rsid w:val="00C508D1"/>
    <w:rsid w:val="00C54E9E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CD7037"/>
    <w:rsid w:val="00CE3F0D"/>
    <w:rsid w:val="00D076BB"/>
    <w:rsid w:val="00D100B2"/>
    <w:rsid w:val="00D14367"/>
    <w:rsid w:val="00D160A6"/>
    <w:rsid w:val="00D2119B"/>
    <w:rsid w:val="00D22121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66674"/>
    <w:rsid w:val="00D80DB4"/>
    <w:rsid w:val="00D8507B"/>
    <w:rsid w:val="00D85B4D"/>
    <w:rsid w:val="00D97674"/>
    <w:rsid w:val="00DA0991"/>
    <w:rsid w:val="00DB032D"/>
    <w:rsid w:val="00DB632E"/>
    <w:rsid w:val="00DC028F"/>
    <w:rsid w:val="00DC11A4"/>
    <w:rsid w:val="00DC13D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4791"/>
    <w:rsid w:val="00DF6B05"/>
    <w:rsid w:val="00DF7610"/>
    <w:rsid w:val="00E012A2"/>
    <w:rsid w:val="00E02351"/>
    <w:rsid w:val="00E06AB6"/>
    <w:rsid w:val="00E06E90"/>
    <w:rsid w:val="00E0737E"/>
    <w:rsid w:val="00E306AF"/>
    <w:rsid w:val="00E40A7F"/>
    <w:rsid w:val="00E424F8"/>
    <w:rsid w:val="00E426C7"/>
    <w:rsid w:val="00E46D63"/>
    <w:rsid w:val="00E509A5"/>
    <w:rsid w:val="00E51966"/>
    <w:rsid w:val="00E54CD7"/>
    <w:rsid w:val="00E54DC5"/>
    <w:rsid w:val="00E63269"/>
    <w:rsid w:val="00E64AE7"/>
    <w:rsid w:val="00E67AE4"/>
    <w:rsid w:val="00E74051"/>
    <w:rsid w:val="00E7420F"/>
    <w:rsid w:val="00E77FA7"/>
    <w:rsid w:val="00E81DFB"/>
    <w:rsid w:val="00E82B98"/>
    <w:rsid w:val="00EA0F2B"/>
    <w:rsid w:val="00EB0CC8"/>
    <w:rsid w:val="00EB6108"/>
    <w:rsid w:val="00EC1A6C"/>
    <w:rsid w:val="00EC255D"/>
    <w:rsid w:val="00ED2462"/>
    <w:rsid w:val="00ED6A73"/>
    <w:rsid w:val="00ED7FBC"/>
    <w:rsid w:val="00EE38EE"/>
    <w:rsid w:val="00EE52C2"/>
    <w:rsid w:val="00EF0522"/>
    <w:rsid w:val="00EF6F86"/>
    <w:rsid w:val="00F05711"/>
    <w:rsid w:val="00F1021F"/>
    <w:rsid w:val="00F10578"/>
    <w:rsid w:val="00F15509"/>
    <w:rsid w:val="00F1607F"/>
    <w:rsid w:val="00F24788"/>
    <w:rsid w:val="00F25507"/>
    <w:rsid w:val="00F35DEF"/>
    <w:rsid w:val="00F37494"/>
    <w:rsid w:val="00F377FF"/>
    <w:rsid w:val="00F40B6B"/>
    <w:rsid w:val="00F455D0"/>
    <w:rsid w:val="00F52F0F"/>
    <w:rsid w:val="00F55FB9"/>
    <w:rsid w:val="00F57AA1"/>
    <w:rsid w:val="00F66D6B"/>
    <w:rsid w:val="00F707AA"/>
    <w:rsid w:val="00F7324A"/>
    <w:rsid w:val="00F73EEB"/>
    <w:rsid w:val="00F758FF"/>
    <w:rsid w:val="00F81199"/>
    <w:rsid w:val="00F84575"/>
    <w:rsid w:val="00F85EC5"/>
    <w:rsid w:val="00F92098"/>
    <w:rsid w:val="00FA2B14"/>
    <w:rsid w:val="00FA5C36"/>
    <w:rsid w:val="00FA75D8"/>
    <w:rsid w:val="00FA7EFA"/>
    <w:rsid w:val="00FE0572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F9FCF"/>
  <w15:chartTrackingRefBased/>
  <w15:docId w15:val="{CEB09236-F40E-4871-9542-BDE5C3DD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9613E"/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613E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79613E"/>
    <w:pPr>
      <w:keepNext/>
      <w:keepLines/>
      <w:outlineLvl w:val="3"/>
    </w:pPr>
    <w:rPr>
      <w:rFonts w:eastAsiaTheme="majorEastAsia" w:cstheme="majorBidi"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613E"/>
    <w:rPr>
      <w:rFonts w:asciiTheme="minorHAnsi" w:hAnsiTheme="minorHAnsi"/>
      <w:b/>
      <w:b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79613E"/>
    <w:pPr>
      <w:numPr>
        <w:numId w:val="6"/>
      </w:numPr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9613E"/>
    <w:rPr>
      <w:rFonts w:asciiTheme="minorHAnsi" w:eastAsiaTheme="majorEastAsia" w:hAnsiTheme="minorHAnsi" w:cstheme="majorBidi"/>
      <w:iCs/>
      <w:caps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8B6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alex_filip@me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yperlink" Target="https://be.linkedin.com/in/alexfilip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hyperlink" Target="https://be.linkedin.com/in/alexfilip" TargetMode="Externa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hyperlink" Target="mailto:alex_filip@m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mal\AppData\Roaming\Microsoft\Templates\Modern%20simple%20produ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1C36"/>
      </a:accent1>
      <a:accent2>
        <a:srgbClr val="B0A116"/>
      </a:accent2>
      <a:accent3>
        <a:srgbClr val="EB943F"/>
      </a:accent3>
      <a:accent4>
        <a:srgbClr val="D1DBDC"/>
      </a:accent4>
      <a:accent5>
        <a:srgbClr val="E5D4BC"/>
      </a:accent5>
      <a:accent6>
        <a:srgbClr val="242C00"/>
      </a:accent6>
      <a:hlink>
        <a:srgbClr val="467886"/>
      </a:hlink>
      <a:folHlink>
        <a:srgbClr val="96607D"/>
      </a:folHlink>
    </a:clrScheme>
    <a:fontScheme name="Custom 29">
      <a:majorFont>
        <a:latin typeface="Baskerville Old Face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product manager resume</Template>
  <TotalTime>9</TotalTime>
  <Pages>2</Pages>
  <Words>45</Words>
  <Characters>317</Characters>
  <Application>Microsoft Office Word</Application>
  <DocSecurity>0</DocSecurity>
  <Lines>105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Filip</dc:creator>
  <cp:keywords/>
  <dc:description/>
  <cp:lastModifiedBy>Alexandru Filip</cp:lastModifiedBy>
  <cp:revision>15</cp:revision>
  <cp:lastPrinted>2026-02-05T15:09:00Z</cp:lastPrinted>
  <dcterms:created xsi:type="dcterms:W3CDTF">2026-04-24T06:08:00Z</dcterms:created>
  <dcterms:modified xsi:type="dcterms:W3CDTF">2026-04-24T06:17:00Z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